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解题技术思路和最优方案报告</w:t>
      </w:r>
    </w:p>
    <w:p/>
    <w:p>
      <w:pPr>
        <w:pStyle w:val="2"/>
      </w:pPr>
      <w:r>
        <w:t>题目信息</w:t>
      </w:r>
    </w:p>
    <w:p/>
    <w:p>
      <w:r>
        <w:t>**项目名称：** Generative Agents 论文复刻</w:t>
      </w:r>
    </w:p>
    <w:p>
      <w:r>
        <w:t>**论文名称：** *Generative Agents: Interactive Simulacra of Human Behavior*</w:t>
      </w:r>
    </w:p>
    <w:p>
      <w:r>
        <w:t>**系统类型：** 演示型多智能体社会仿真系统</w:t>
      </w:r>
    </w:p>
    <w:p>
      <w:r>
        <w:t>**技术栈：** Next.js、React、FastAPI、Python、OpenAI 兼容接口</w:t>
      </w:r>
    </w:p>
    <w:p/>
    <w:p>
      <w:pPr>
        <w:pStyle w:val="2"/>
      </w:pPr>
      <w:r>
        <w:t>摘要</w:t>
      </w:r>
    </w:p>
    <w:p/>
    <w:p>
      <w:r>
        <w:t>本文给出课程作业项目“Generative Agents 论文复刻”的技术方案与最优实现路径。针对论文原始系统规模大、机制复杂、复现成本高的问题，本项目围绕“课程展示优先、机制闭环完整、工程复杂度受控”的原则，将原始论文压缩为一个 Smallville 风格的最小完整机制系统。系统采用前端展示层、后端仿真编排层、认知层和 LLM/fallback 配置层四层架构，实现了 3 个 NPC 在小镇环境中的计划驱动移动、记忆检索、行动生成、对话传播与高层反思生成。为兼顾生成式特征与演示稳定性，系统同时支持 LLM 模式与规则兜底模式。本文将从技术路线、系统架构、模块设计、关键创新点、工程取舍和实现现状等方面系统阐述本项目的最优方案。</w:t>
      </w:r>
    </w:p>
    <w:p/>
    <w:p>
      <w:pPr>
        <w:pStyle w:val="2"/>
      </w:pPr>
      <w:r>
        <w:t>关键词</w:t>
      </w:r>
    </w:p>
    <w:p/>
    <w:p>
      <w:r>
        <w:t>Generative Agents；智能体系统；记忆检索；反思机制；多智能体传播；工程复刻</w:t>
      </w:r>
    </w:p>
    <w:p/>
    <w:p>
      <w:pPr>
        <w:pStyle w:val="2"/>
      </w:pPr>
      <w:r>
        <w:t>一、项目总体思路</w:t>
      </w:r>
    </w:p>
    <w:p/>
    <w:p>
      <w:r>
        <w:t>本项目的总体思路不是“复刻论文中所有细节”，而是先识别论文中真正关键的机制，再选择一条适合课程作业交付的最优工程路径。</w:t>
      </w:r>
    </w:p>
    <w:p/>
    <w:p>
      <w:r>
        <w:t>经过分析，我们认为论文中的核心机制可压缩为以下闭环：</w:t>
      </w:r>
    </w:p>
    <w:p/>
    <w:p>
      <w:r>
        <w:rPr>
          <w:rFonts w:ascii="Consolas" w:hAnsi="Consolas"/>
        </w:rPr>
        <w:t>当前环境 -&gt; 检索相关记忆 -&gt; 结合计划生成动作 -&gt; 发生互动 -&gt; 更新记忆 -&gt; 形成反思</w:t>
      </w:r>
    </w:p>
    <w:p/>
    <w:p>
      <w:r>
        <w:t>围绕这条闭环，项目总体方案被定义为：</w:t>
      </w:r>
    </w:p>
    <w:p/>
    <w:p>
      <w:r>
        <w:t>用小镇地图承载环境状态。</w:t>
      </w:r>
    </w:p>
    <w:p>
      <w:r>
        <w:t>1. 用小镇地图承载环境状态。</w:t>
      </w:r>
    </w:p>
    <w:p>
      <w:r>
        <w:t>用少量 NPC 承载角色差异。</w:t>
      </w:r>
    </w:p>
    <w:p>
      <w:r>
        <w:t>2. 用少量 NPC 承载角色差异。</w:t>
      </w:r>
    </w:p>
    <w:p>
      <w:r>
        <w:t>用计划系统保证行为目标性。</w:t>
      </w:r>
    </w:p>
    <w:p>
      <w:r>
        <w:t>3. 用计划系统保证行为目标性。</w:t>
      </w:r>
    </w:p>
    <w:p>
      <w:r>
        <w:t>用记忆系统保证行为连续性。</w:t>
      </w:r>
    </w:p>
    <w:p>
      <w:r>
        <w:t>4. 用记忆系统保证行为连续性。</w:t>
      </w:r>
    </w:p>
    <w:p>
      <w:r>
        <w:t>用对话传播体现社会性。</w:t>
      </w:r>
    </w:p>
    <w:p>
      <w:r>
        <w:t>5. 用对话传播体现社会性。</w:t>
      </w:r>
    </w:p>
    <w:p>
      <w:r>
        <w:t>用反思机制体现高层总结能力。</w:t>
      </w:r>
    </w:p>
    <w:p>
      <w:r>
        <w:t>6. 用反思机制体现高层总结能力。</w:t>
      </w:r>
    </w:p>
    <w:p/>
    <w:p>
      <w:r>
        <w:t>这种方案相较于全量复现更加适合当前场景，因为它兼顾了：</w:t>
      </w:r>
    </w:p>
    <w:p/>
    <w:p>
      <w:r>
        <w:t>可运行</w:t>
      </w:r>
    </w:p>
    <w:p>
      <w:r>
        <w:t>• 可运行</w:t>
      </w:r>
    </w:p>
    <w:p>
      <w:r>
        <w:t>可解释</w:t>
      </w:r>
    </w:p>
    <w:p>
      <w:r>
        <w:t>• 可解释</w:t>
      </w:r>
    </w:p>
    <w:p>
      <w:r>
        <w:t>可演示</w:t>
      </w:r>
    </w:p>
    <w:p>
      <w:r>
        <w:t>• 可演示</w:t>
      </w:r>
    </w:p>
    <w:p>
      <w:r>
        <w:t>可写报告</w:t>
      </w:r>
    </w:p>
    <w:p>
      <w:r>
        <w:t>• 可写报告</w:t>
      </w:r>
    </w:p>
    <w:p>
      <w:r>
        <w:t>可录视频</w:t>
      </w:r>
    </w:p>
    <w:p>
      <w:r>
        <w:t>• 可录视频</w:t>
      </w:r>
    </w:p>
    <w:p/>
    <w:p>
      <w:pPr>
        <w:pStyle w:val="2"/>
      </w:pPr>
      <w:r>
        <w:t>二、技术路线设计</w:t>
      </w:r>
    </w:p>
    <w:p/>
    <w:p>
      <w:pPr>
        <w:pStyle w:val="2"/>
      </w:pPr>
      <w:r>
        <w:t>2.1 路线选择原则</w:t>
      </w:r>
    </w:p>
    <w:p/>
    <w:p>
      <w:r>
        <w:t>系统设计遵循以下原则：</w:t>
      </w:r>
    </w:p>
    <w:p/>
    <w:p>
      <w:r>
        <w:t>先保证垂直打通，再做局部增强。</w:t>
      </w:r>
    </w:p>
    <w:p>
      <w:r>
        <w:t>1. 先保证垂直打通，再做局部增强。</w:t>
      </w:r>
    </w:p>
    <w:p>
      <w:r>
        <w:t>先保证演示稳定，再增强生成能力。</w:t>
      </w:r>
    </w:p>
    <w:p>
      <w:r>
        <w:t>2. 先保证演示稳定，再增强生成能力。</w:t>
      </w:r>
    </w:p>
    <w:p>
      <w:r>
        <w:t>先保证可解释，再考虑规模扩展。</w:t>
      </w:r>
    </w:p>
    <w:p>
      <w:r>
        <w:t>3. 先保证可解释，再考虑规模扩展。</w:t>
      </w:r>
    </w:p>
    <w:p>
      <w:r>
        <w:t>优先使用轻量工程方案，避免过早引入高复杂基础设施。</w:t>
      </w:r>
    </w:p>
    <w:p>
      <w:r>
        <w:t>4. 优先使用轻量工程方案，避免过早引入高复杂基础设施。</w:t>
      </w:r>
    </w:p>
    <w:p/>
    <w:p>
      <w:pPr>
        <w:pStyle w:val="2"/>
      </w:pPr>
      <w:r>
        <w:t>2.2 技术栈选择</w:t>
      </w:r>
    </w:p>
    <w:p/>
    <w:p>
      <w:r>
        <w:t>前端选择：</w:t>
      </w:r>
    </w:p>
    <w:p/>
    <w:p>
      <w:r>
        <w:t>Next.js</w:t>
      </w:r>
    </w:p>
    <w:p>
      <w:r>
        <w:t>• Next.js</w:t>
      </w:r>
    </w:p>
    <w:p>
      <w:r>
        <w:t>React</w:t>
      </w:r>
    </w:p>
    <w:p>
      <w:r>
        <w:t>• React</w:t>
      </w:r>
    </w:p>
    <w:p/>
    <w:p>
      <w:r>
        <w:t>原因：</w:t>
      </w:r>
    </w:p>
    <w:p/>
    <w:p>
      <w:r>
        <w:t>易于快速构建可视化界面</w:t>
      </w:r>
    </w:p>
    <w:p>
      <w:r>
        <w:t>• 易于快速构建可视化界面</w:t>
      </w:r>
    </w:p>
    <w:p>
      <w:r>
        <w:t>便于实时状态展示</w:t>
      </w:r>
    </w:p>
    <w:p>
      <w:r>
        <w:t>• 便于实时状态展示</w:t>
      </w:r>
    </w:p>
    <w:p>
      <w:r>
        <w:t>适合浏览器录屏</w:t>
      </w:r>
    </w:p>
    <w:p>
      <w:r>
        <w:t>• 适合浏览器录屏</w:t>
      </w:r>
    </w:p>
    <w:p/>
    <w:p>
      <w:r>
        <w:t>后端选择：</w:t>
      </w:r>
    </w:p>
    <w:p/>
    <w:p>
      <w:r>
        <w:t>Python</w:t>
      </w:r>
    </w:p>
    <w:p>
      <w:r>
        <w:t>• Python</w:t>
      </w:r>
    </w:p>
    <w:p>
      <w:r>
        <w:t>FastAPI</w:t>
      </w:r>
    </w:p>
    <w:p>
      <w:r>
        <w:t>• FastAPI</w:t>
      </w:r>
    </w:p>
    <w:p/>
    <w:p>
      <w:r>
        <w:t>原因：</w:t>
      </w:r>
    </w:p>
    <w:p/>
    <w:p>
      <w:r>
        <w:t>适合构建仿真逻辑</w:t>
      </w:r>
    </w:p>
    <w:p>
      <w:r>
        <w:t>• 适合构建仿真逻辑</w:t>
      </w:r>
    </w:p>
    <w:p>
      <w:r>
        <w:t>适合与 LLM API 对接</w:t>
      </w:r>
    </w:p>
    <w:p>
      <w:r>
        <w:t>• 适合与 LLM API 对接</w:t>
      </w:r>
    </w:p>
    <w:p>
      <w:r>
        <w:t>数据结构表达清晰</w:t>
      </w:r>
    </w:p>
    <w:p>
      <w:r>
        <w:t>• 数据结构表达清晰</w:t>
      </w:r>
    </w:p>
    <w:p/>
    <w:p>
      <w:r>
        <w:t>模型接口选择：</w:t>
      </w:r>
    </w:p>
    <w:p/>
    <w:p>
      <w:r>
        <w:t>OpenAI 兼容接口</w:t>
      </w:r>
    </w:p>
    <w:p>
      <w:r>
        <w:t>• OpenAI 兼容接口</w:t>
      </w:r>
    </w:p>
    <w:p/>
    <w:p>
      <w:r>
        <w:t>原因：</w:t>
      </w:r>
    </w:p>
    <w:p/>
    <w:p>
      <w:r>
        <w:t>开发成本低</w:t>
      </w:r>
    </w:p>
    <w:p>
      <w:r>
        <w:t>• 开发成本低</w:t>
      </w:r>
    </w:p>
    <w:p>
      <w:r>
        <w:t>可替换性强</w:t>
      </w:r>
    </w:p>
    <w:p>
      <w:r>
        <w:t>• 可替换性强</w:t>
      </w:r>
    </w:p>
    <w:p>
      <w:r>
        <w:t>支持 fallback 双模式切换</w:t>
      </w:r>
    </w:p>
    <w:p>
      <w:r>
        <w:t>• 支持 fallback 双模式切换</w:t>
      </w:r>
    </w:p>
    <w:p/>
    <w:p>
      <w:pPr>
        <w:pStyle w:val="2"/>
      </w:pPr>
      <w:r>
        <w:t>三、系统总体架构</w:t>
      </w:r>
    </w:p>
    <w:p/>
    <w:p>
      <w:pPr>
        <w:pStyle w:val="2"/>
      </w:pPr>
      <w:r>
        <w:t>3.1 四层架构</w:t>
      </w:r>
    </w:p>
    <w:p/>
    <w:p>
      <w:r>
        <w:t>本系统采用四层架构。</w:t>
      </w:r>
    </w:p>
    <w:p/>
    <w:p>
      <w:pPr>
        <w:pStyle w:val="2"/>
      </w:pPr>
      <w:r>
        <w:t>第一层：前端展示层</w:t>
      </w:r>
    </w:p>
    <w:p/>
    <w:p>
      <w:r>
        <w:t>负责：</w:t>
      </w:r>
    </w:p>
    <w:p/>
    <w:p>
      <w:r>
        <w:t>地图展示</w:t>
      </w:r>
    </w:p>
    <w:p>
      <w:r>
        <w:t>• 地图展示</w:t>
      </w:r>
    </w:p>
    <w:p>
      <w:r>
        <w:t>NPC 状态展示</w:t>
      </w:r>
    </w:p>
    <w:p>
      <w:r>
        <w:t>• NPC 状态展示</w:t>
      </w:r>
    </w:p>
    <w:p>
      <w:r>
        <w:t>事件日志展示</w:t>
      </w:r>
    </w:p>
    <w:p>
      <w:r>
        <w:t>• 事件日志展示</w:t>
      </w:r>
    </w:p>
    <w:p>
      <w:r>
        <w:t>解释面板展示</w:t>
      </w:r>
    </w:p>
    <w:p>
      <w:r>
        <w:t>• 解释面板展示</w:t>
      </w:r>
    </w:p>
    <w:p/>
    <w:p>
      <w:r>
        <w:t>对应文件：</w:t>
      </w:r>
    </w:p>
    <w:p/>
    <w:p>
      <w:r>
        <w:t>[page.tsx](E:\demo\buaa\suanfa\three\frontend\app\page.tsx)</w:t>
      </w:r>
    </w:p>
    <w:p>
      <w:r>
        <w:t>• [page.tsx](E:\demo\buaa\suanfa\three\frontend\app\page.tsx)</w:t>
      </w:r>
    </w:p>
    <w:p>
      <w:r>
        <w:t>[Sidebar.tsx](E:\demo\buaa\suanfa\three\frontend\components\Sidebar.tsx)</w:t>
      </w:r>
    </w:p>
    <w:p>
      <w:r>
        <w:t>• [Sidebar.tsx](E:\demo\buaa\suanfa\three\frontend\components\Sidebar.tsx)</w:t>
      </w:r>
    </w:p>
    <w:p>
      <w:r>
        <w:t>[TownMap.tsx](E:\demo\buaa\suanfa\three\frontend\components\TownMap.tsx)</w:t>
      </w:r>
    </w:p>
    <w:p>
      <w:r>
        <w:t>• [TownMap.tsx](E:\demo\buaa\suanfa\three\frontend\components\TownMap.tsx)</w:t>
      </w:r>
    </w:p>
    <w:p/>
    <w:p>
      <w:pPr>
        <w:pStyle w:val="2"/>
      </w:pPr>
      <w:r>
        <w:t>第二层：仿真编排层</w:t>
      </w:r>
    </w:p>
    <w:p/>
    <w:p>
      <w:r>
        <w:t>负责：</w:t>
      </w:r>
    </w:p>
    <w:p/>
    <w:p>
      <w:r>
        <w:t>推进时间</w:t>
      </w:r>
    </w:p>
    <w:p>
      <w:r>
        <w:t>• 推进时间</w:t>
      </w:r>
    </w:p>
    <w:p>
      <w:r>
        <w:t>更新位置</w:t>
      </w:r>
    </w:p>
    <w:p>
      <w:r>
        <w:t>• 更新位置</w:t>
      </w:r>
    </w:p>
    <w:p>
      <w:r>
        <w:t>管理角色状态</w:t>
      </w:r>
    </w:p>
    <w:p>
      <w:r>
        <w:t>• 管理角色状态</w:t>
      </w:r>
    </w:p>
    <w:p>
      <w:r>
        <w:t>触发事件传播</w:t>
      </w:r>
    </w:p>
    <w:p>
      <w:r>
        <w:t>• 触发事件传播</w:t>
      </w:r>
    </w:p>
    <w:p>
      <w:r>
        <w:t>生成 world state</w:t>
      </w:r>
    </w:p>
    <w:p>
      <w:r>
        <w:t>• 生成 world state</w:t>
      </w:r>
    </w:p>
    <w:p/>
    <w:p>
      <w:r>
        <w:t>对应文件：</w:t>
      </w:r>
    </w:p>
    <w:p/>
    <w:p>
      <w:r>
        <w:t>[simulation.py](E:\demo\buaa\suanfa\three\backend\app\simulation.py)</w:t>
      </w:r>
    </w:p>
    <w:p>
      <w:r>
        <w:t>• [simulation.py](E:\demo\buaa\suanfa\three\backend\app\simulation.py)</w:t>
      </w:r>
    </w:p>
    <w:p/>
    <w:p>
      <w:pPr>
        <w:pStyle w:val="2"/>
      </w:pPr>
      <w:r>
        <w:t>第三层：认知层</w:t>
      </w:r>
    </w:p>
    <w:p/>
    <w:p>
      <w:r>
        <w:t>负责：</w:t>
      </w:r>
    </w:p>
    <w:p/>
    <w:p>
      <w:r>
        <w:t>daily plan 生成</w:t>
      </w:r>
    </w:p>
    <w:p>
      <w:r>
        <w:t>• daily plan 生成</w:t>
      </w:r>
    </w:p>
    <w:p>
      <w:r>
        <w:t>memory retrieval</w:t>
      </w:r>
    </w:p>
    <w:p>
      <w:r>
        <w:t>• memory retrieval</w:t>
      </w:r>
    </w:p>
    <w:p>
      <w:r>
        <w:t>action generation</w:t>
      </w:r>
    </w:p>
    <w:p>
      <w:r>
        <w:t>• action generation</w:t>
      </w:r>
    </w:p>
    <w:p>
      <w:r>
        <w:t>dialogue generation</w:t>
      </w:r>
    </w:p>
    <w:p>
      <w:r>
        <w:t>• dialogue generation</w:t>
      </w:r>
    </w:p>
    <w:p>
      <w:r>
        <w:t>reflection generation</w:t>
      </w:r>
    </w:p>
    <w:p>
      <w:r>
        <w:t>• reflection generation</w:t>
      </w:r>
    </w:p>
    <w:p/>
    <w:p>
      <w:r>
        <w:t>对应文件：</w:t>
      </w:r>
    </w:p>
    <w:p/>
    <w:p>
      <w:r>
        <w:t>[cognition.py](E:\demo\buaa\suanfa\three\backend\app\cognition.py)</w:t>
      </w:r>
    </w:p>
    <w:p>
      <w:r>
        <w:t>• [cognition.py](E:\demo\buaa\suanfa\three\backend\app\cognition.py)</w:t>
      </w:r>
    </w:p>
    <w:p/>
    <w:p>
      <w:pPr>
        <w:pStyle w:val="2"/>
      </w:pPr>
      <w:r>
        <w:t>第四层：配置与 prompt 层</w:t>
      </w:r>
    </w:p>
    <w:p/>
    <w:p>
      <w:r>
        <w:t>负责：</w:t>
      </w:r>
    </w:p>
    <w:p/>
    <w:p>
      <w:r>
        <w:t>LLM 参数配置</w:t>
      </w:r>
    </w:p>
    <w:p>
      <w:r>
        <w:t>• LLM 参数配置</w:t>
      </w:r>
    </w:p>
    <w:p>
      <w:r>
        <w:t>prompt 模板定义</w:t>
      </w:r>
    </w:p>
    <w:p>
      <w:r>
        <w:t>• prompt 模板定义</w:t>
      </w:r>
    </w:p>
    <w:p>
      <w:r>
        <w:t>fallback 逻辑切换</w:t>
      </w:r>
    </w:p>
    <w:p>
      <w:r>
        <w:t>• fallback 逻辑切换</w:t>
      </w:r>
    </w:p>
    <w:p/>
    <w:p>
      <w:r>
        <w:t>对应文件：</w:t>
      </w:r>
    </w:p>
    <w:p/>
    <w:p>
      <w:r>
        <w:t>[prompt_templates.py](E:\demo\buaa\suanfa\three\backend\app\prompt_templates.py)</w:t>
      </w:r>
    </w:p>
    <w:p>
      <w:r>
        <w:t>• [prompt_templates.py](E:\demo\buaa\suanfa\three\backend\app\prompt_templates.py)</w:t>
      </w:r>
    </w:p>
    <w:p>
      <w:r>
        <w:t>[backend/.env.example](E:\demo\buaa\suanfa\three\backend\.env.example)</w:t>
      </w:r>
    </w:p>
    <w:p>
      <w:r>
        <w:t>• [backend/.env.example](E:\demo\buaa\suanfa\three\backend\.env.example)</w:t>
      </w:r>
    </w:p>
    <w:p/>
    <w:p>
      <w:pPr>
        <w:pStyle w:val="2"/>
      </w:pPr>
      <w:r>
        <w:t>3.2 架构图</w:t>
      </w:r>
    </w:p>
    <w:p/>
    <w:p>
      <w:r>
        <w:t>建议在最终版中插入架构图，或直接引用 PPT 中同款图示。</w:t>
      </w:r>
    </w:p>
    <w:p/>
    <w:p>
      <w:r>
        <w:rPr>
          <w:rFonts w:ascii="Consolas" w:hAnsi="Consolas"/>
          <w:sz w:val="18"/>
        </w:rPr>
        <w:t>flowchart LR</w:t>
        <w:br/>
        <w:t xml:space="preserve">    UI["Frontend UI"] --&gt; API["FastAPI + WebSocket"]</w:t>
        <w:br/>
        <w:t xml:space="preserve">    API --&gt; World["World Engine"]</w:t>
        <w:br/>
        <w:t xml:space="preserve">    World --&gt; Planner["Planner"]</w:t>
        <w:br/>
        <w:t xml:space="preserve">    World --&gt; Memory["Memory System"]</w:t>
        <w:br/>
        <w:t xml:space="preserve">    World --&gt; Action["Action Generator"]</w:t>
        <w:br/>
        <w:t xml:space="preserve">    Planner --&gt; LLM["LLM / Fallback"]</w:t>
        <w:br/>
        <w:t xml:space="preserve">    Action --&gt; LLM</w:t>
        <w:br/>
        <w:t xml:space="preserve">    Memory --&gt; Reflect["Reflection"]</w:t>
        <w:br/>
        <w:t xml:space="preserve">    Reflect --&gt; LLM</w:t>
      </w:r>
    </w:p>
    <w:p/>
    <w:p>
      <w:pPr>
        <w:pStyle w:val="2"/>
      </w:pPr>
      <w:r>
        <w:t>四、关键模块设计</w:t>
      </w:r>
    </w:p>
    <w:p/>
    <w:p>
      <w:pPr>
        <w:pStyle w:val="2"/>
      </w:pPr>
      <w:r>
        <w:t>4.1 世界引擎设计</w:t>
      </w:r>
    </w:p>
    <w:p/>
    <w:p>
      <w:r>
        <w:t>世界引擎负责系统主循环。每一个 tick 中，系统会完成以下任务：</w:t>
      </w:r>
    </w:p>
    <w:p/>
    <w:p>
      <w:r>
        <w:t>推进世界时间</w:t>
      </w:r>
    </w:p>
    <w:p>
      <w:r>
        <w:t>1. 推进世界时间</w:t>
      </w:r>
    </w:p>
    <w:p>
      <w:r>
        <w:t>为每个角色确定当前 active plan</w:t>
      </w:r>
    </w:p>
    <w:p>
      <w:r>
        <w:t>2. 为每个角色确定当前 active plan</w:t>
      </w:r>
    </w:p>
    <w:p>
      <w:r>
        <w:t>更新角色所在地点</w:t>
      </w:r>
    </w:p>
    <w:p>
      <w:r>
        <w:t>3. 更新角色所在地点</w:t>
      </w:r>
    </w:p>
    <w:p>
      <w:r>
        <w:t>检索当前情境下的相关记忆</w:t>
      </w:r>
    </w:p>
    <w:p>
      <w:r>
        <w:t>4. 检索当前情境下的相关记忆</w:t>
      </w:r>
    </w:p>
    <w:p>
      <w:r>
        <w:t>生成当前动作和 utterance</w:t>
      </w:r>
    </w:p>
    <w:p>
      <w:r>
        <w:t>5. 生成当前动作和 utterance</w:t>
      </w:r>
    </w:p>
    <w:p>
      <w:r>
        <w:t>检查地点相遇情况</w:t>
      </w:r>
    </w:p>
    <w:p>
      <w:r>
        <w:t>6. 检查地点相遇情况</w:t>
      </w:r>
    </w:p>
    <w:p>
      <w:r>
        <w:t>触发对话传播</w:t>
      </w:r>
    </w:p>
    <w:p>
      <w:r>
        <w:t>7. 触发对话传播</w:t>
      </w:r>
    </w:p>
    <w:p>
      <w:r>
        <w:t>在必要时生成 reflection</w:t>
      </w:r>
    </w:p>
    <w:p>
      <w:r>
        <w:t>8. 在必要时生成 reflection</w:t>
      </w:r>
    </w:p>
    <w:p/>
    <w:p>
      <w:r>
        <w:t>这个设计的价值在于：所有最终可见行为都统一从一个 world loop 中推进，逻辑集中，便于调试和答辩解释。</w:t>
      </w:r>
    </w:p>
    <w:p/>
    <w:p>
      <w:pPr>
        <w:pStyle w:val="2"/>
      </w:pPr>
      <w:r>
        <w:t>4.2 记忆系统设计</w:t>
      </w:r>
    </w:p>
    <w:p/>
    <w:p>
      <w:r>
        <w:t>每个 Agent 拥有自己的 memory bank。</w:t>
      </w:r>
    </w:p>
    <w:p>
      <w:r>
        <w:t>当前记忆条目包含：</w:t>
      </w:r>
    </w:p>
    <w:p/>
    <w:p>
      <w:r>
        <w:t>文本内容</w:t>
      </w:r>
    </w:p>
    <w:p>
      <w:r>
        <w:t>• 文本内容</w:t>
      </w:r>
    </w:p>
    <w:p>
      <w:r>
        <w:t>时间戳</w:t>
      </w:r>
    </w:p>
    <w:p>
      <w:r>
        <w:t>• 时间戳</w:t>
      </w:r>
    </w:p>
    <w:p>
      <w:r>
        <w:t>地点</w:t>
      </w:r>
    </w:p>
    <w:p>
      <w:r>
        <w:t>• 地点</w:t>
      </w:r>
    </w:p>
    <w:p>
      <w:r>
        <w:t>重要性</w:t>
      </w:r>
    </w:p>
    <w:p>
      <w:r>
        <w:t>• 重要性</w:t>
      </w:r>
    </w:p>
    <w:p>
      <w:r>
        <w:t>相关角色</w:t>
      </w:r>
    </w:p>
    <w:p>
      <w:r>
        <w:t>• 相关角色</w:t>
      </w:r>
    </w:p>
    <w:p>
      <w:r>
        <w:t>记忆类型</w:t>
      </w:r>
    </w:p>
    <w:p>
      <w:r>
        <w:t>• 记忆类型</w:t>
      </w:r>
    </w:p>
    <w:p/>
    <w:p>
      <w:r>
        <w:t>记忆类型分为：</w:t>
      </w:r>
    </w:p>
    <w:p/>
    <w:p>
      <w:r>
        <w:t>observation</w:t>
      </w:r>
    </w:p>
    <w:p>
      <w:r>
        <w:t>• observation</w:t>
      </w:r>
    </w:p>
    <w:p>
      <w:r>
        <w:t>conversation</w:t>
      </w:r>
    </w:p>
    <w:p>
      <w:r>
        <w:t>• conversation</w:t>
      </w:r>
    </w:p>
    <w:p>
      <w:r>
        <w:t>reflection</w:t>
      </w:r>
    </w:p>
    <w:p>
      <w:r>
        <w:t>• reflection</w:t>
      </w:r>
    </w:p>
    <w:p/>
    <w:p>
      <w:r>
        <w:t>设计意义：</w:t>
      </w:r>
    </w:p>
    <w:p/>
    <w:p>
      <w:r>
        <w:t>observation 保留环境行为</w:t>
      </w:r>
    </w:p>
    <w:p>
      <w:r>
        <w:t>• observation 保留环境行为</w:t>
      </w:r>
    </w:p>
    <w:p>
      <w:r>
        <w:t>conversation 记录社交传播</w:t>
      </w:r>
    </w:p>
    <w:p>
      <w:r>
        <w:t>• conversation 记录社交传播</w:t>
      </w:r>
    </w:p>
    <w:p>
      <w:r>
        <w:t>reflection 提供高层语义总结</w:t>
      </w:r>
    </w:p>
    <w:p>
      <w:r>
        <w:t>• reflection 提供高层语义总结</w:t>
      </w:r>
    </w:p>
    <w:p/>
    <w:p>
      <w:pPr>
        <w:pStyle w:val="2"/>
      </w:pPr>
      <w:r>
        <w:t>4.3 检索机制设计</w:t>
      </w:r>
    </w:p>
    <w:p/>
    <w:p>
      <w:r>
        <w:t>在每次动作生成之前，系统会对 memory bank 中的内容进行打分，返回 Top-K 结果。</w:t>
      </w:r>
    </w:p>
    <w:p>
      <w:r>
        <w:t>打分主要考虑：</w:t>
      </w:r>
    </w:p>
    <w:p/>
    <w:p>
      <w:r>
        <w:t>重要性</w:t>
      </w:r>
    </w:p>
    <w:p>
      <w:r>
        <w:t>• 重要性</w:t>
      </w:r>
    </w:p>
    <w:p>
      <w:r>
        <w:t>记忆新鲜度</w:t>
      </w:r>
    </w:p>
    <w:p>
      <w:r>
        <w:t>• 记忆新鲜度</w:t>
      </w:r>
    </w:p>
    <w:p>
      <w:r>
        <w:t>当前地点一致性</w:t>
      </w:r>
    </w:p>
    <w:p>
      <w:r>
        <w:t>• 当前地点一致性</w:t>
      </w:r>
    </w:p>
    <w:p>
      <w:r>
        <w:t>当前附近角色相关性</w:t>
      </w:r>
    </w:p>
    <w:p>
      <w:r>
        <w:t>• 当前附近角色相关性</w:t>
      </w:r>
    </w:p>
    <w:p>
      <w:r>
        <w:t>文本关键词匹配</w:t>
      </w:r>
    </w:p>
    <w:p>
      <w:r>
        <w:t>• 文本关键词匹配</w:t>
      </w:r>
    </w:p>
    <w:p/>
    <w:p>
      <w:r>
        <w:t>之所以采用这种轻量方案，而不是直接上向量数据库，原因有三点：</w:t>
      </w:r>
    </w:p>
    <w:p/>
    <w:p>
      <w:r>
        <w:t>课程作业时间有限</w:t>
      </w:r>
    </w:p>
    <w:p>
      <w:r>
        <w:t>1. 课程作业时间有限</w:t>
      </w:r>
    </w:p>
    <w:p>
      <w:r>
        <w:t>目标是可解释而不是追求复杂基础设施</w:t>
      </w:r>
    </w:p>
    <w:p>
      <w:r>
        <w:t>2. 目标是可解释而不是追求复杂基础设施</w:t>
      </w:r>
    </w:p>
    <w:p>
      <w:r>
        <w:t>当前演示规模较小，规则打分已经足够</w:t>
      </w:r>
    </w:p>
    <w:p>
      <w:r>
        <w:t>3. 当前演示规模较小，规则打分已经足够</w:t>
      </w:r>
    </w:p>
    <w:p/>
    <w:p>
      <w:pPr>
        <w:pStyle w:val="2"/>
      </w:pPr>
      <w:r>
        <w:t>4.4 计划生成设计</w:t>
      </w:r>
    </w:p>
    <w:p/>
    <w:p>
      <w:r>
        <w:t>系统中的计划模块采用双模式：</w:t>
      </w:r>
    </w:p>
    <w:p/>
    <w:p>
      <w:r>
        <w:t>`LLM 生成`</w:t>
      </w:r>
    </w:p>
    <w:p>
      <w:r>
        <w:t>• `LLM 生成`</w:t>
      </w:r>
    </w:p>
    <w:p>
      <w:r>
        <w:t>`静态计划兜底`</w:t>
      </w:r>
    </w:p>
    <w:p>
      <w:r>
        <w:t>• `静态计划兜底`</w:t>
      </w:r>
    </w:p>
    <w:p/>
    <w:p>
      <w:r>
        <w:t>生成输入包括：</w:t>
      </w:r>
    </w:p>
    <w:p/>
    <w:p>
      <w:r>
        <w:t>agent profile</w:t>
      </w:r>
    </w:p>
    <w:p>
      <w:r>
        <w:t>• agent profile</w:t>
      </w:r>
    </w:p>
    <w:p>
      <w:r>
        <w:t>已有 reflection</w:t>
      </w:r>
    </w:p>
    <w:p>
      <w:r>
        <w:t>• 已有 reflection</w:t>
      </w:r>
    </w:p>
    <w:p>
      <w:r>
        <w:t>可用地点列表</w:t>
      </w:r>
    </w:p>
    <w:p>
      <w:r>
        <w:t>• 可用地点列表</w:t>
      </w:r>
    </w:p>
    <w:p/>
    <w:p>
      <w:r>
        <w:t>输出为粗粒度时间计划，例如：</w:t>
      </w:r>
    </w:p>
    <w:p/>
    <w:p>
      <w:r>
        <w:t>08:00 在家准备</w:t>
      </w:r>
    </w:p>
    <w:p>
      <w:r>
        <w:t>• 08:00 在家准备</w:t>
      </w:r>
    </w:p>
    <w:p>
      <w:r>
        <w:t>10:00 去咖啡馆工作并邀请朋友</w:t>
      </w:r>
    </w:p>
    <w:p>
      <w:r>
        <w:t>• 10:00 去咖啡馆工作并邀请朋友</w:t>
      </w:r>
    </w:p>
    <w:p>
      <w:r>
        <w:t>14:00 去广场处理事务</w:t>
      </w:r>
    </w:p>
    <w:p>
      <w:r>
        <w:t>• 14:00 去广场处理事务</w:t>
      </w:r>
    </w:p>
    <w:p>
      <w:r>
        <w:t>18:00 回家准备 gathering</w:t>
      </w:r>
    </w:p>
    <w:p>
      <w:r>
        <w:t>• 18:00 回家准备 gathering</w:t>
      </w:r>
    </w:p>
    <w:p/>
    <w:p>
      <w:r>
        <w:t>这一设计使得角色行为具备目标导向，而不是纯随机游走。</w:t>
      </w:r>
    </w:p>
    <w:p/>
    <w:p>
      <w:pPr>
        <w:pStyle w:val="2"/>
      </w:pPr>
      <w:r>
        <w:t>4.5 动作与对话生成设计</w:t>
      </w:r>
    </w:p>
    <w:p/>
    <w:p>
      <w:r>
        <w:t>动作生成输入包括：</w:t>
      </w:r>
    </w:p>
    <w:p/>
    <w:p>
      <w:r>
        <w:t>当前时间</w:t>
      </w:r>
    </w:p>
    <w:p>
      <w:r>
        <w:t>• 当前时间</w:t>
      </w:r>
    </w:p>
    <w:p>
      <w:r>
        <w:t>当前地点</w:t>
      </w:r>
    </w:p>
    <w:p>
      <w:r>
        <w:t>• 当前地点</w:t>
      </w:r>
    </w:p>
    <w:p>
      <w:r>
        <w:t>active plan</w:t>
      </w:r>
    </w:p>
    <w:p>
      <w:r>
        <w:t>• active plan</w:t>
      </w:r>
    </w:p>
    <w:p>
      <w:r>
        <w:t>nearby agents</w:t>
      </w:r>
    </w:p>
    <w:p>
      <w:r>
        <w:t>• nearby agents</w:t>
      </w:r>
    </w:p>
    <w:p>
      <w:r>
        <w:t>retrieved memories</w:t>
      </w:r>
    </w:p>
    <w:p>
      <w:r>
        <w:t>• retrieved memories</w:t>
      </w:r>
    </w:p>
    <w:p/>
    <w:p>
      <w:r>
        <w:t>输出包括：</w:t>
      </w:r>
    </w:p>
    <w:p/>
    <w:p>
      <w:r>
        <w:t>summary</w:t>
      </w:r>
    </w:p>
    <w:p>
      <w:r>
        <w:t>• summary</w:t>
      </w:r>
    </w:p>
    <w:p>
      <w:r>
        <w:t>utterance</w:t>
      </w:r>
    </w:p>
    <w:p>
      <w:r>
        <w:t>• utterance</w:t>
      </w:r>
    </w:p>
    <w:p>
      <w:r>
        <w:t>reasoning note</w:t>
      </w:r>
    </w:p>
    <w:p>
      <w:r>
        <w:t>• reasoning note</w:t>
      </w:r>
    </w:p>
    <w:p/>
    <w:p>
      <w:r>
        <w:t>其中 reasoning note 是答辩友好增强字段，它会直接告诉用户：</w:t>
      </w:r>
    </w:p>
    <w:p/>
    <w:p>
      <w:r>
        <w:rPr>
          <w:rFonts w:ascii="Consolas" w:hAnsi="Consolas"/>
        </w:rPr>
        <w:t>当前计划是什么、当前地点是什么、附近有哪些人、最重要的记忆线索是什么</w:t>
      </w:r>
    </w:p>
    <w:p/>
    <w:p>
      <w:r>
        <w:t>这大幅增强了系统的可解释性。</w:t>
      </w:r>
    </w:p>
    <w:p/>
    <w:p>
      <w:pPr>
        <w:pStyle w:val="2"/>
      </w:pPr>
      <w:r>
        <w:t>4.6 Reflection 机制设计</w:t>
      </w:r>
    </w:p>
    <w:p/>
    <w:p>
      <w:r>
        <w:t>reflection 的目标是将多个低层事件总结成高层社会性认知。</w:t>
      </w:r>
    </w:p>
    <w:p>
      <w:r>
        <w:t>例如，在当前系统中：</w:t>
      </w:r>
    </w:p>
    <w:p/>
    <w:p>
      <w:r>
        <w:t>Alice 先把 gathering 告诉 Bob</w:t>
      </w:r>
    </w:p>
    <w:p>
      <w:r>
        <w:t>• Alice 先把 gathering 告诉 Bob</w:t>
      </w:r>
    </w:p>
    <w:p>
      <w:r>
        <w:t>Bob 再把 gathering 告诉 Carol</w:t>
      </w:r>
    </w:p>
    <w:p>
      <w:r>
        <w:t>• Bob 再把 gathering 告诉 Carol</w:t>
      </w:r>
    </w:p>
    <w:p>
      <w:r>
        <w:t>gathering 信息扩散到多个角色之后</w:t>
      </w:r>
    </w:p>
    <w:p>
      <w:r>
        <w:t>• gathering 信息扩散到多个角色之后</w:t>
      </w:r>
    </w:p>
    <w:p>
      <w:r>
        <w:t>系统形成“这已成为共享社会事件”的 reflection</w:t>
      </w:r>
    </w:p>
    <w:p>
      <w:r>
        <w:t>• 系统形成“这已成为共享社会事件”的 reflection</w:t>
      </w:r>
    </w:p>
    <w:p/>
    <w:p>
      <w:r>
        <w:t>这样角色后续行为就不仅依赖单条记忆，而是依赖更高层的事件认知。</w:t>
      </w:r>
    </w:p>
    <w:p/>
    <w:p>
      <w:pPr>
        <w:pStyle w:val="2"/>
      </w:pPr>
      <w:r>
        <w:t>五、最优方案中的工程取舍</w:t>
      </w:r>
    </w:p>
    <w:p/>
    <w:p>
      <w:pPr>
        <w:pStyle w:val="2"/>
      </w:pPr>
      <w:r>
        <w:t>5.1 为什么只选 3 个 NPC</w:t>
      </w:r>
    </w:p>
    <w:p/>
    <w:p>
      <w:r>
        <w:t>3 个角色已经足够构造一条完整传播链，同时不会把调试难度推高到不可控。</w:t>
      </w:r>
    </w:p>
    <w:p>
      <w:r>
        <w:t>对课程演示来说，角色少反而更方便讲清楚每条行为链。</w:t>
      </w:r>
    </w:p>
    <w:p/>
    <w:p>
      <w:pPr>
        <w:pStyle w:val="2"/>
      </w:pPr>
      <w:r>
        <w:t>5.2 为什么只选 4 个地点</w:t>
      </w:r>
    </w:p>
    <w:p/>
    <w:p>
      <w:r>
        <w:t>地点数量少有利于控制布局复杂度和相遇概率，也有利于事件在短时间内稳定发生。</w:t>
      </w:r>
    </w:p>
    <w:p>
      <w:r>
        <w:t>对演示视频而言，这是一个更优选择。</w:t>
      </w:r>
    </w:p>
    <w:p/>
    <w:p>
      <w:pPr>
        <w:pStyle w:val="2"/>
      </w:pPr>
      <w:r>
        <w:t>5.3 为什么支持 fallback</w:t>
      </w:r>
    </w:p>
    <w:p/>
    <w:p>
      <w:r>
        <w:t>课程录屏时如果完全依赖在线模型，很容易因为网络或接口问题影响结果。</w:t>
      </w:r>
    </w:p>
    <w:p>
      <w:r>
        <w:t>因此我们刻意设计了 fallback 兜底，以保证：</w:t>
      </w:r>
    </w:p>
    <w:p/>
    <w:p>
      <w:r>
        <w:t>没有 key 时也能演示</w:t>
      </w:r>
    </w:p>
    <w:p>
      <w:r>
        <w:t>• 没有 key 时也能演示</w:t>
      </w:r>
    </w:p>
    <w:p>
      <w:r>
        <w:t>有 key 时则可以展示更强的生成性</w:t>
      </w:r>
    </w:p>
    <w:p>
      <w:r>
        <w:t>• 有 key 时则可以展示更强的生成性</w:t>
      </w:r>
    </w:p>
    <w:p/>
    <w:p>
      <w:pPr>
        <w:pStyle w:val="2"/>
      </w:pPr>
      <w:r>
        <w:t>5.4 为什么加入 reasoning note</w:t>
      </w:r>
    </w:p>
    <w:p/>
    <w:p>
      <w:r>
        <w:t>很多项目能运行，但不容易讲清楚。</w:t>
      </w:r>
    </w:p>
    <w:p>
      <w:r>
        <w:t>reasoning note 的价值在于把当前行为依据直接暴露到前端，因此老师在看系统时，能很快理解智能体不是随机行动，而是受计划和记忆共同驱动。</w:t>
      </w:r>
    </w:p>
    <w:p/>
    <w:p>
      <w:pPr>
        <w:pStyle w:val="2"/>
      </w:pPr>
      <w:r>
        <w:t>六、关键创新点</w:t>
      </w:r>
    </w:p>
    <w:p/>
    <w:p>
      <w:pPr>
        <w:pStyle w:val="2"/>
      </w:pPr>
      <w:r>
        <w:t>创新点 1：LLM / fallback 双模式认知架构</w:t>
      </w:r>
    </w:p>
    <w:p/>
    <w:p>
      <w:r>
        <w:t>这使系统既具备生成式特征，又具备稳定演示能力。</w:t>
      </w:r>
    </w:p>
    <w:p/>
    <w:p>
      <w:pPr>
        <w:pStyle w:val="2"/>
      </w:pPr>
      <w:r>
        <w:t>创新点 2：面向答辩的解释性状态设计</w:t>
      </w:r>
    </w:p>
    <w:p/>
    <w:p>
      <w:r>
        <w:t>通过 active plan、retrieved memories、reasoning note 的联动展示，让行为过程具备强可解释性。</w:t>
      </w:r>
    </w:p>
    <w:p/>
    <w:p>
      <w:pPr>
        <w:pStyle w:val="2"/>
      </w:pPr>
      <w:r>
        <w:t>创新点 3：可控但不死板的传播链</w:t>
      </w:r>
    </w:p>
    <w:p/>
    <w:p>
      <w:r>
        <w:t>系统没有做完全随机社交，而是设计了稳定可见的信息传播链，从而确保 reflection 一定能在演示中出现。</w:t>
      </w:r>
    </w:p>
    <w:p/>
    <w:p>
      <w:pPr>
        <w:pStyle w:val="2"/>
      </w:pPr>
      <w:r>
        <w:t>七、当前实现成果</w:t>
      </w:r>
    </w:p>
    <w:p/>
    <w:p>
      <w:pPr>
        <w:pStyle w:val="2"/>
      </w:pPr>
      <w:r>
        <w:t>7.1 已实现功能</w:t>
      </w:r>
    </w:p>
    <w:p/>
    <w:p>
      <w:r>
        <w:t>小镇环境可视化</w:t>
      </w:r>
    </w:p>
    <w:p>
      <w:r>
        <w:t>• 小镇环境可视化</w:t>
      </w:r>
    </w:p>
    <w:p>
      <w:r>
        <w:t>3 个 NPC</w:t>
      </w:r>
    </w:p>
    <w:p>
      <w:r>
        <w:t>• 3 个 NPC</w:t>
      </w:r>
    </w:p>
    <w:p>
      <w:r>
        <w:t>时间推进</w:t>
      </w:r>
    </w:p>
    <w:p>
      <w:r>
        <w:t>• 时间推进</w:t>
      </w:r>
    </w:p>
    <w:p>
      <w:r>
        <w:t>日计划</w:t>
      </w:r>
    </w:p>
    <w:p>
      <w:r>
        <w:t>• 日计划</w:t>
      </w:r>
    </w:p>
    <w:p>
      <w:r>
        <w:t>记忆记录</w:t>
      </w:r>
    </w:p>
    <w:p>
      <w:r>
        <w:t>• 记忆记录</w:t>
      </w:r>
    </w:p>
    <w:p>
      <w:r>
        <w:t>记忆检索</w:t>
      </w:r>
    </w:p>
    <w:p>
      <w:r>
        <w:t>• 记忆检索</w:t>
      </w:r>
    </w:p>
    <w:p>
      <w:r>
        <w:t>动作生成</w:t>
      </w:r>
    </w:p>
    <w:p>
      <w:r>
        <w:t>• 动作生成</w:t>
      </w:r>
    </w:p>
    <w:p>
      <w:r>
        <w:t>对话传播</w:t>
      </w:r>
    </w:p>
    <w:p>
      <w:r>
        <w:t>• 对话传播</w:t>
      </w:r>
    </w:p>
    <w:p>
      <w:r>
        <w:t>reflection</w:t>
      </w:r>
    </w:p>
    <w:p>
      <w:r>
        <w:t>• reflection</w:t>
      </w:r>
    </w:p>
    <w:p>
      <w:r>
        <w:t>解释面板</w:t>
      </w:r>
    </w:p>
    <w:p>
      <w:r>
        <w:t>• 解释面板</w:t>
      </w:r>
    </w:p>
    <w:p>
      <w:r>
        <w:t>PPT 和报告支撑材料</w:t>
      </w:r>
    </w:p>
    <w:p>
      <w:r>
        <w:t>• PPT 和报告支撑材料</w:t>
      </w:r>
    </w:p>
    <w:p/>
    <w:p>
      <w:pPr>
        <w:pStyle w:val="2"/>
      </w:pPr>
      <w:r>
        <w:t>7.2 插图建议</w:t>
      </w:r>
    </w:p>
    <w:p/>
    <w:p>
      <w:r>
        <w:t>**图 1 系统主界面**</w:t>
      </w:r>
    </w:p>
    <w:p>
      <w:r>
        <w:t>![主界面](E:\demo\buaa\suanfa\three\submission_docs\screenshots\01_overview.png)</w:t>
      </w:r>
    </w:p>
    <w:p/>
    <w:p>
      <w:r>
        <w:t>**图 2 推理解释面板**</w:t>
      </w:r>
    </w:p>
    <w:p>
      <w:r>
        <w:t>![解释面板](E:\demo\buaa\suanfa\three\submission_docs\screenshots\03_reasoning_crop.png)</w:t>
      </w:r>
    </w:p>
    <w:p/>
    <w:p>
      <w:pPr>
        <w:pStyle w:val="2"/>
      </w:pPr>
      <w:r>
        <w:t>7.3 当前代码与文档资产</w:t>
      </w:r>
    </w:p>
    <w:p/>
    <w:p>
      <w:r>
        <w:t>当前项目除了代码，还已经具备：</w:t>
      </w:r>
    </w:p>
    <w:p/>
    <w:p>
      <w:r>
        <w:t>25 页答辩 PPT</w:t>
      </w:r>
    </w:p>
    <w:p>
      <w:r>
        <w:t>• 25 页答辩 PPT</w:t>
      </w:r>
    </w:p>
    <w:p>
      <w:r>
        <w:t>PPT 演讲稿</w:t>
      </w:r>
    </w:p>
    <w:p>
      <w:r>
        <w:t>• PPT 演讲稿</w:t>
      </w:r>
    </w:p>
    <w:p>
      <w:r>
        <w:t>10 分钟视频脚本</w:t>
      </w:r>
    </w:p>
    <w:p>
      <w:r>
        <w:t>• 10 分钟视频脚本</w:t>
      </w:r>
    </w:p>
    <w:p>
      <w:r>
        <w:t>两份报告初稿</w:t>
      </w:r>
    </w:p>
    <w:p>
      <w:r>
        <w:t>• 两份报告初稿</w:t>
      </w:r>
    </w:p>
    <w:p>
      <w:r>
        <w:t>最终提交清单</w:t>
      </w:r>
    </w:p>
    <w:p>
      <w:r>
        <w:t>• 最终提交清单</w:t>
      </w:r>
    </w:p>
    <w:p/>
    <w:p>
      <w:r>
        <w:t>这说明系统已经从“开发中项目”进入“可交付项目”阶段。</w:t>
      </w:r>
    </w:p>
    <w:p/>
    <w:p>
      <w:pPr>
        <w:pStyle w:val="2"/>
      </w:pPr>
      <w:r>
        <w:t>八、局限性与未来优化方向</w:t>
      </w:r>
    </w:p>
    <w:p/>
    <w:p>
      <w:r>
        <w:t>当前方案的主要局限包括：</w:t>
      </w:r>
    </w:p>
    <w:p/>
    <w:p>
      <w:r>
        <w:t>角色数量较少</w:t>
      </w:r>
    </w:p>
    <w:p>
      <w:r>
        <w:t>• 角色数量较少</w:t>
      </w:r>
    </w:p>
    <w:p>
      <w:r>
        <w:t>记忆检索仍然偏规则化</w:t>
      </w:r>
    </w:p>
    <w:p>
      <w:r>
        <w:t>• 记忆检索仍然偏规则化</w:t>
      </w:r>
    </w:p>
    <w:p>
      <w:r>
        <w:t>计划粒度较粗</w:t>
      </w:r>
    </w:p>
    <w:p>
      <w:r>
        <w:t>• 计划粒度较粗</w:t>
      </w:r>
    </w:p>
    <w:p>
      <w:r>
        <w:t>尚未做论文级别实验对比</w:t>
      </w:r>
    </w:p>
    <w:p>
      <w:r>
        <w:t>• 尚未做论文级别实验对比</w:t>
      </w:r>
    </w:p>
    <w:p>
      <w:r>
        <w:t>尚未支持更长时间跨度的连续仿真</w:t>
      </w:r>
    </w:p>
    <w:p>
      <w:r>
        <w:t>• 尚未支持更长时间跨度的连续仿真</w:t>
      </w:r>
    </w:p>
    <w:p/>
    <w:p>
      <w:r>
        <w:t>未来可扩展方向包括：</w:t>
      </w:r>
    </w:p>
    <w:p/>
    <w:p>
      <w:r>
        <w:t>增加角色数量</w:t>
      </w:r>
    </w:p>
    <w:p>
      <w:r>
        <w:t>• 增加角色数量</w:t>
      </w:r>
    </w:p>
    <w:p>
      <w:r>
        <w:t>引入向量检索</w:t>
      </w:r>
    </w:p>
    <w:p>
      <w:r>
        <w:t>• 引入向量检索</w:t>
      </w:r>
    </w:p>
    <w:p>
      <w:r>
        <w:t>增强 relationship memory</w:t>
      </w:r>
    </w:p>
    <w:p>
      <w:r>
        <w:t>• 增强 relationship memory</w:t>
      </w:r>
    </w:p>
    <w:p>
      <w:r>
        <w:t>设计更复杂社会事件链</w:t>
      </w:r>
    </w:p>
    <w:p>
      <w:r>
        <w:t>• 设计更复杂社会事件链</w:t>
      </w:r>
    </w:p>
    <w:p>
      <w:r>
        <w:t>增加多天计划与长期演化</w:t>
      </w:r>
    </w:p>
    <w:p>
      <w:r>
        <w:t>• 增加多天计划与长期演化</w:t>
      </w:r>
    </w:p>
    <w:p/>
    <w:p>
      <w:pPr>
        <w:pStyle w:val="2"/>
      </w:pPr>
      <w:r>
        <w:t>九、结论</w:t>
      </w:r>
    </w:p>
    <w:p/>
    <w:p>
      <w:r>
        <w:t>本项目的最优方案并不是追求论文复杂度最大化，而是在有限时间内构建一个最小完整、可运行、可解释、可展示的 Generative Agents 系统。</w:t>
      </w:r>
    </w:p>
    <w:p>
      <w:r>
        <w:t>它保留了论文中最关键的机制闭环，同时以工程可交付性为目标完成了前后端、文档、PPT 和视频脚本的联动建设。</w:t>
      </w:r>
    </w:p>
    <w:p/>
    <w:p>
      <w:r>
        <w:t>从课程作业的视角看，这种方案优于两种极端：</w:t>
      </w:r>
    </w:p>
    <w:p/>
    <w:p>
      <w:r>
        <w:t>只做表面 UI 的空壳方案</w:t>
      </w:r>
    </w:p>
    <w:p>
      <w:r>
        <w:t>• 只做表面 UI 的空壳方案</w:t>
      </w:r>
    </w:p>
    <w:p>
      <w:r>
        <w:t>一味追求论文级规模、最终无法交付的过度复杂方案</w:t>
      </w:r>
    </w:p>
    <w:p>
      <w:r>
        <w:t>• 一味追求论文级规模、最终无法交付的过度复杂方案</w:t>
      </w:r>
    </w:p>
    <w:p/>
    <w:p>
      <w:r>
        <w:t>因此，这是一条在当前时间和资源条件下更加合理的最优实现路径。</w:t>
      </w:r>
    </w:p>
    <w:p/>
    <w:p>
      <w:pPr>
        <w:pStyle w:val="2"/>
      </w:pPr>
      <w:r>
        <w:t>参考文献</w:t>
      </w:r>
    </w:p>
    <w:p/>
    <w:p>
      <w:r>
        <w:t>[1] Park, J. S., O'Brien, J., Cai, C. J., Morris, M. R., Liang, P., &amp; Bernstein, M. S. Generative Agents: Interactive Simulacra of Human Behavior.</w:t>
      </w:r>
    </w:p>
    <w:p>
      <w:r>
        <w:t>[2] FastAPI Documentation.</w:t>
      </w:r>
    </w:p>
    <w:p>
      <w:r>
        <w:t>[3] Next.js Documentation.</w:t>
      </w:r>
    </w:p>
    <w:p>
      <w:r>
        <w:t>[4] OpenAI-compatible API Documentation.</w:t>
      </w:r>
    </w:p>
    <w:p>
      <w:r>
        <w:t>[5] 课程作业提交模板与示例材料。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D2731"/>
    <w:multiLevelType w:val="singleLevel"/>
    <w:tmpl w:val="EFBD273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7FED630"/>
    <w:rsid w:val="09284798"/>
    <w:rsid w:val="0F2B6FD9"/>
    <w:rsid w:val="183C240D"/>
    <w:rsid w:val="1AA24D9F"/>
    <w:rsid w:val="1DD15AF3"/>
    <w:rsid w:val="28DA2E89"/>
    <w:rsid w:val="2A4254F9"/>
    <w:rsid w:val="2D1F32F4"/>
    <w:rsid w:val="2DEB5B5D"/>
    <w:rsid w:val="323B4D81"/>
    <w:rsid w:val="34B70380"/>
    <w:rsid w:val="3AE174A3"/>
    <w:rsid w:val="3FFB469F"/>
    <w:rsid w:val="3FFEE865"/>
    <w:rsid w:val="43446334"/>
    <w:rsid w:val="44A84E71"/>
    <w:rsid w:val="477DCE1E"/>
    <w:rsid w:val="4DDE4E36"/>
    <w:rsid w:val="51B10AE6"/>
    <w:rsid w:val="54FD498D"/>
    <w:rsid w:val="573E1E21"/>
    <w:rsid w:val="577E4339"/>
    <w:rsid w:val="5AC85B7C"/>
    <w:rsid w:val="5B487E91"/>
    <w:rsid w:val="5CF9550F"/>
    <w:rsid w:val="5E773525"/>
    <w:rsid w:val="5EE677B4"/>
    <w:rsid w:val="5EFEBDE8"/>
    <w:rsid w:val="5FB3AAEB"/>
    <w:rsid w:val="68CA2609"/>
    <w:rsid w:val="68CC1AED"/>
    <w:rsid w:val="69BB0F42"/>
    <w:rsid w:val="6A637494"/>
    <w:rsid w:val="6BCF62E6"/>
    <w:rsid w:val="6C6FCF73"/>
    <w:rsid w:val="6CD3A16D"/>
    <w:rsid w:val="6D535020"/>
    <w:rsid w:val="6E5F49A6"/>
    <w:rsid w:val="6F67A99B"/>
    <w:rsid w:val="6FDABCE6"/>
    <w:rsid w:val="6FFF37D2"/>
    <w:rsid w:val="70DE2EF1"/>
    <w:rsid w:val="73B9349D"/>
    <w:rsid w:val="743F137B"/>
    <w:rsid w:val="75271C2B"/>
    <w:rsid w:val="75FDC6DF"/>
    <w:rsid w:val="76FCB8BA"/>
    <w:rsid w:val="77713C01"/>
    <w:rsid w:val="77EAD3D0"/>
    <w:rsid w:val="7B33692C"/>
    <w:rsid w:val="7C5F4108"/>
    <w:rsid w:val="7C7FB1B4"/>
    <w:rsid w:val="7DA59578"/>
    <w:rsid w:val="7EF751B0"/>
    <w:rsid w:val="7F79C282"/>
    <w:rsid w:val="7F7B6CAE"/>
    <w:rsid w:val="7F7FC6DE"/>
    <w:rsid w:val="7FBF6DD0"/>
    <w:rsid w:val="7FBFD20F"/>
    <w:rsid w:val="7FCD17FE"/>
    <w:rsid w:val="7FD7E9A0"/>
    <w:rsid w:val="7FE9FBB2"/>
    <w:rsid w:val="7FEDBF0D"/>
    <w:rsid w:val="7FEF94B7"/>
    <w:rsid w:val="8F5F22B2"/>
    <w:rsid w:val="8F7E88CA"/>
    <w:rsid w:val="8FFFA67E"/>
    <w:rsid w:val="97EC06EB"/>
    <w:rsid w:val="A79F5CBB"/>
    <w:rsid w:val="A97F623E"/>
    <w:rsid w:val="ABFF007D"/>
    <w:rsid w:val="AFBF8780"/>
    <w:rsid w:val="AFFD77B3"/>
    <w:rsid w:val="B7A28F70"/>
    <w:rsid w:val="BEEFCB4B"/>
    <w:rsid w:val="BFE6F841"/>
    <w:rsid w:val="C7FF65E9"/>
    <w:rsid w:val="D5DE8897"/>
    <w:rsid w:val="DB5EE3D0"/>
    <w:rsid w:val="DEF34129"/>
    <w:rsid w:val="DFDEEFE0"/>
    <w:rsid w:val="E0DBD60F"/>
    <w:rsid w:val="E2F759CC"/>
    <w:rsid w:val="E7B36449"/>
    <w:rsid w:val="E7FE3684"/>
    <w:rsid w:val="EDD7ED88"/>
    <w:rsid w:val="EFFF70E4"/>
    <w:rsid w:val="F0ECC103"/>
    <w:rsid w:val="F4BFCD3B"/>
    <w:rsid w:val="F77B1D96"/>
    <w:rsid w:val="F77F1276"/>
    <w:rsid w:val="F7EEC240"/>
    <w:rsid w:val="F7F485A3"/>
    <w:rsid w:val="FA77027F"/>
    <w:rsid w:val="FA7DD237"/>
    <w:rsid w:val="FB2F3D84"/>
    <w:rsid w:val="FBF75102"/>
    <w:rsid w:val="FC9B7D8B"/>
    <w:rsid w:val="FD4BD6C6"/>
    <w:rsid w:val="FD708CEC"/>
    <w:rsid w:val="FDB6C61C"/>
    <w:rsid w:val="FDDC5620"/>
    <w:rsid w:val="FDEA700A"/>
    <w:rsid w:val="FEE5252F"/>
    <w:rsid w:val="FEFD9B8F"/>
    <w:rsid w:val="FF67702E"/>
    <w:rsid w:val="FFBFCE42"/>
    <w:rsid w:val="FFDE5B2D"/>
    <w:rsid w:val="FFEB9D1E"/>
    <w:rsid w:val="FFEFE37C"/>
    <w:rsid w:val="FFFE90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link w:val="18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character" w:customStyle="1" w:styleId="18">
    <w:name w:val="标题 4 Char"/>
    <w:link w:val="5"/>
    <w:uiPriority w:val="0"/>
    <w:rPr>
      <w:rFonts w:ascii="Arial" w:hAnsi="Arial"/>
      <w:b/>
      <w:sz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WWO_wpscloud_20251210192134-89989c4dbf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2018-06-01T01:24:00Z</dcterms:created>
  <dcterms:modified xsi:type="dcterms:W3CDTF">2025-12-25T21:26:12Z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2052-12.9.0.24109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43865599951718EF743B4D6958553C2A_43</vt:lpwstr>
  </property>
</Properties>
</file>
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题目需求理解与分析报告</w:t>
      </w:r>
    </w:p>
    <w:p/>
    <w:p>
      <w:pPr>
        <w:pStyle w:val="2"/>
      </w:pPr>
      <w:r>
        <w:t>题目信息</w:t>
      </w:r>
    </w:p>
    <w:p/>
    <w:p>
      <w:r>
        <w:t>**项目名称：** Generative Agents 论文复刻</w:t>
      </w:r>
    </w:p>
    <w:p>
      <w:r>
        <w:t>**论文名称：** *Generative Agents: Interactive Simulacra of Human Behavior*</w:t>
      </w:r>
    </w:p>
    <w:p>
      <w:r>
        <w:t>**项目定位：** 课程作业演示型最小完整机制复刻</w:t>
      </w:r>
    </w:p>
    <w:p>
      <w:r>
        <w:t>**交付形式：** 代码、PPT、分析报告、方案报告、讲解视频</w:t>
      </w:r>
    </w:p>
    <w:p/>
    <w:p>
      <w:pPr>
        <w:pStyle w:val="2"/>
      </w:pPr>
      <w:r>
        <w:t>摘要</w:t>
      </w:r>
    </w:p>
    <w:p/>
    <w:p>
      <w:r>
        <w:t>本文围绕论文 *Generative Agents: Interactive Simulacra of Human Behavior* 展开需求理解与分析。论文的核心目标是让多个生成式智能体在开放环境中持续感知、记忆、规划、行动与社交互动，从而形成近似真实社会的行为演化过程。考虑到课程作业的时间约束与展示要求，本项目将论文中的大规模社会仿真问题压缩为一个 Smallville 风格的小镇 demo，重点复刻“感知、记忆检索、计划、行动/对话、记忆更新、反思”这一最核心闭环。本文从题目背景、需求拆解、核心场景、关键问题、范围控制、验收标准等角度进行系统分析，明确本项目的本质不是论文级全量复现，而是在有限时间内完成一个可运行、可解释、可演示、可交付的最小完整机制系统。</w:t>
      </w:r>
    </w:p>
    <w:p/>
    <w:p>
      <w:pPr>
        <w:pStyle w:val="2"/>
      </w:pPr>
      <w:r>
        <w:t>关键词</w:t>
      </w:r>
    </w:p>
    <w:p/>
    <w:p>
      <w:r>
        <w:t>Generative Agents；多智能体；记忆检索；反思机制；课程作业复刻；Smallville</w:t>
      </w:r>
    </w:p>
    <w:p/>
    <w:p>
      <w:pPr>
        <w:pStyle w:val="2"/>
      </w:pPr>
      <w:r>
        <w:t>一、题目背景与研究意义</w:t>
      </w:r>
    </w:p>
    <w:p/>
    <w:p>
      <w:r>
        <w:t>随着大语言模型的发展，智能体系统的研究正在从“单轮问答”逐渐走向“长期行为生成”。传统脚本式 NPC 往往只能执行预先设定的动作序列，缺乏持续记忆、情境适应和社会互动能力。相比之下，生成式智能体强调：</w:t>
      </w:r>
    </w:p>
    <w:p/>
    <w:p>
      <w:r>
        <w:t>智能体应具备跨时间延续的状态。</w:t>
      </w:r>
    </w:p>
    <w:p>
      <w:r>
        <w:t>1. 智能体应具备跨时间延续的状态。</w:t>
      </w:r>
    </w:p>
    <w:p>
      <w:r>
        <w:t>当前行为应受过往记忆和当前环境共同驱动。</w:t>
      </w:r>
    </w:p>
    <w:p>
      <w:r>
        <w:t>2. 当前行为应受过往记忆和当前环境共同驱动。</w:t>
      </w:r>
    </w:p>
    <w:p>
      <w:r>
        <w:t>多个智能体之间应形成信息传播和社会关系演化。</w:t>
      </w:r>
    </w:p>
    <w:p>
      <w:r>
        <w:t>3. 多个智能体之间应形成信息传播和社会关系演化。</w:t>
      </w:r>
    </w:p>
    <w:p>
      <w:r>
        <w:t>高层反思应能反馈到后续计划和行为中。</w:t>
      </w:r>
    </w:p>
    <w:p>
      <w:r>
        <w:t>4. 高层反思应能反馈到后续计划和行为中。</w:t>
      </w:r>
    </w:p>
    <w:p/>
    <w:p>
      <w:r>
        <w:t>论文 *Generative Agents* 正是在这样的背景下提出。其价值不仅在于展示一个“会走动的虚拟小镇”，更在于探索如何通过大语言模型将角色行为组织成具备一致性、连续性与社会性的过程。</w:t>
      </w:r>
    </w:p>
    <w:p/>
    <w:p>
      <w:r>
        <w:t>对于课程作业而言，复刻这篇论文具有明显意义：</w:t>
      </w:r>
    </w:p>
    <w:p/>
    <w:p>
      <w:r>
        <w:t>可以体现对大模型驱动智能体系统的理解。</w:t>
      </w:r>
    </w:p>
    <w:p>
      <w:r>
        <w:t>• 可以体现对大模型驱动智能体系统的理解。</w:t>
      </w:r>
    </w:p>
    <w:p>
      <w:r>
        <w:t>可以展示“论文机制到工程实现”的转化能力。</w:t>
      </w:r>
    </w:p>
    <w:p>
      <w:r>
        <w:t>• 可以展示“论文机制到工程实现”的转化能力。</w:t>
      </w:r>
    </w:p>
    <w:p>
      <w:r>
        <w:t>可以形成视觉上清晰、便于答辩的视频与演示材料。</w:t>
      </w:r>
    </w:p>
    <w:p>
      <w:r>
        <w:t>• 可以形成视觉上清晰、便于答辩的视频与演示材料。</w:t>
      </w:r>
    </w:p>
    <w:p/>
    <w:p>
      <w:pPr>
        <w:pStyle w:val="2"/>
      </w:pPr>
      <w:r>
        <w:t>二、题目需求理解</w:t>
      </w:r>
    </w:p>
    <w:p/>
    <w:p>
      <w:pPr>
        <w:pStyle w:val="2"/>
      </w:pPr>
      <w:r>
        <w:t>2.1 题目的本质</w:t>
      </w:r>
    </w:p>
    <w:p/>
    <w:p>
      <w:r>
        <w:t>本题的本质不是“做一个漂亮的前端页面”，也不是“写一个简单 NPC 移动脚本”，而是：</w:t>
      </w:r>
    </w:p>
    <w:p/>
    <w:p>
      <w:r>
        <w:rPr>
          <w:rFonts w:ascii="Consolas" w:hAnsi="Consolas"/>
        </w:rPr>
        <w:t>构建一个具备最低限度认知闭环的生成式智能体演示系统。</w:t>
      </w:r>
    </w:p>
    <w:p/>
    <w:p>
      <w:r>
        <w:t>其中所谓“最低限度认知闭环”至少应包括：</w:t>
      </w:r>
    </w:p>
    <w:p/>
    <w:p>
      <w:r>
        <w:t>环境感知</w:t>
      </w:r>
    </w:p>
    <w:p>
      <w:r>
        <w:t>• 环境感知</w:t>
      </w:r>
    </w:p>
    <w:p>
      <w:r>
        <w:t>记忆记录</w:t>
      </w:r>
    </w:p>
    <w:p>
      <w:r>
        <w:t>• 记忆记录</w:t>
      </w:r>
    </w:p>
    <w:p>
      <w:r>
        <w:t>记忆检索</w:t>
      </w:r>
    </w:p>
    <w:p>
      <w:r>
        <w:t>• 记忆检索</w:t>
      </w:r>
    </w:p>
    <w:p>
      <w:r>
        <w:t>计划驱动</w:t>
      </w:r>
    </w:p>
    <w:p>
      <w:r>
        <w:t>• 计划驱动</w:t>
      </w:r>
    </w:p>
    <w:p>
      <w:r>
        <w:t>行动或对话生成</w:t>
      </w:r>
    </w:p>
    <w:p>
      <w:r>
        <w:t>• 行动或对话生成</w:t>
      </w:r>
    </w:p>
    <w:p>
      <w:r>
        <w:t>高层反思</w:t>
      </w:r>
    </w:p>
    <w:p>
      <w:r>
        <w:t>• 高层反思</w:t>
      </w:r>
    </w:p>
    <w:p/>
    <w:p>
      <w:pPr>
        <w:pStyle w:val="2"/>
      </w:pPr>
      <w:r>
        <w:t>2.2 课程作业场景下的真实要求</w:t>
      </w:r>
    </w:p>
    <w:p/>
    <w:p>
      <w:r>
        <w:t>结合提交模板和最终交付要求，可以将本题理解为一个“技术复刻 + 课程演示”双目标问题。</w:t>
      </w:r>
    </w:p>
    <w:p>
      <w:r>
        <w:t>也就是说，项目既要有真实的机制支撑，也要有足够明确的可展示效果。</w:t>
      </w:r>
    </w:p>
    <w:p/>
    <w:p>
      <w:r>
        <w:t>因此最终系统必须同时满足：</w:t>
      </w:r>
    </w:p>
    <w:p/>
    <w:p>
      <w:r>
        <w:t>`可运行`：代码能够启动并完成 demo 演示。</w:t>
      </w:r>
    </w:p>
    <w:p>
      <w:r>
        <w:t>• `可运行`：代码能够启动并完成 demo 演示。</w:t>
      </w:r>
    </w:p>
    <w:p>
      <w:r>
        <w:t>`可解释`：能说明智能体为什么这样行动。</w:t>
      </w:r>
    </w:p>
    <w:p>
      <w:r>
        <w:t>• `可解释`：能说明智能体为什么这样行动。</w:t>
      </w:r>
    </w:p>
    <w:p>
      <w:r>
        <w:t>`可展示`：界面足够清晰，适合录视频。</w:t>
      </w:r>
    </w:p>
    <w:p>
      <w:r>
        <w:t>• `可展示`：界面足够清晰，适合录视频。</w:t>
      </w:r>
    </w:p>
    <w:p>
      <w:r>
        <w:t>`可成文`：架构、模块、数据流与取舍能够写进报告。</w:t>
      </w:r>
    </w:p>
    <w:p>
      <w:r>
        <w:t>• `可成文`：架构、模块、数据流与取舍能够写进报告。</w:t>
      </w:r>
    </w:p>
    <w:p/>
    <w:p>
      <w:pPr>
        <w:pStyle w:val="2"/>
      </w:pPr>
      <w:r>
        <w:t>三、需求拆解</w:t>
      </w:r>
    </w:p>
    <w:p/>
    <w:p>
      <w:pPr>
        <w:pStyle w:val="2"/>
      </w:pPr>
      <w:r>
        <w:t>3.1 功能性需求</w:t>
      </w:r>
    </w:p>
    <w:p/>
    <w:p>
      <w:r>
        <w:t>系统需要满足以下功能性需求：</w:t>
      </w:r>
    </w:p>
    <w:p/>
    <w:p>
      <w:r>
        <w:t>提供一个固定的小镇环境，包含多个地点。</w:t>
      </w:r>
    </w:p>
    <w:p>
      <w:r>
        <w:t>1. 提供一个固定的小镇环境，包含多个地点。</w:t>
      </w:r>
    </w:p>
    <w:p>
      <w:r>
        <w:t>提供多个具有差异化 profile 的 NPC。</w:t>
      </w:r>
    </w:p>
    <w:p>
      <w:r>
        <w:t>2. 提供多个具有差异化 profile 的 NPC。</w:t>
      </w:r>
    </w:p>
    <w:p>
      <w:r>
        <w:t>支持时间推进与角色移动。</w:t>
      </w:r>
    </w:p>
    <w:p>
      <w:r>
        <w:t>3. 支持时间推进与角色移动。</w:t>
      </w:r>
    </w:p>
    <w:p>
      <w:r>
        <w:t>支持日计划驱动的行为调度。</w:t>
      </w:r>
    </w:p>
    <w:p>
      <w:r>
        <w:t>4. 支持日计划驱动的行为调度。</w:t>
      </w:r>
    </w:p>
    <w:p>
      <w:r>
        <w:t>支持事件记忆记录与存储。</w:t>
      </w:r>
    </w:p>
    <w:p>
      <w:r>
        <w:t>5. 支持事件记忆记录与存储。</w:t>
      </w:r>
    </w:p>
    <w:p>
      <w:r>
        <w:t>支持根据情境检索相关记忆。</w:t>
      </w:r>
    </w:p>
    <w:p>
      <w:r>
        <w:t>6. 支持根据情境检索相关记忆。</w:t>
      </w:r>
    </w:p>
    <w:p>
      <w:r>
        <w:t>支持角色之间的对话与信息传播。</w:t>
      </w:r>
    </w:p>
    <w:p>
      <w:r>
        <w:t>7. 支持角色之间的对话与信息传播。</w:t>
      </w:r>
    </w:p>
    <w:p>
      <w:r>
        <w:t>支持高层 reflection 生成。</w:t>
      </w:r>
    </w:p>
    <w:p>
      <w:r>
        <w:t>8. 支持高层 reflection 生成。</w:t>
      </w:r>
    </w:p>
    <w:p>
      <w:r>
        <w:t>提供前端解释面板展示当前状态。</w:t>
      </w:r>
    </w:p>
    <w:p>
      <w:r>
        <w:t>9. 提供前端解释面板展示当前状态。</w:t>
      </w:r>
    </w:p>
    <w:p/>
    <w:p>
      <w:pPr>
        <w:pStyle w:val="2"/>
      </w:pPr>
      <w:r>
        <w:t>3.2 非功能性需求</w:t>
      </w:r>
    </w:p>
    <w:p/>
    <w:p>
      <w:r>
        <w:t>除功能需求外，本项目还存在较强的非功能性要求：</w:t>
      </w:r>
    </w:p>
    <w:p/>
    <w:p>
      <w:r>
        <w:t>演示稳定性要高，不能严重依赖网络状态。</w:t>
      </w:r>
    </w:p>
    <w:p>
      <w:r>
        <w:t>• 演示稳定性要高，不能严重依赖网络状态。</w:t>
      </w:r>
    </w:p>
    <w:p>
      <w:r>
        <w:t>系统逻辑要足够直观，便于讲解。</w:t>
      </w:r>
    </w:p>
    <w:p>
      <w:r>
        <w:t>• 系统逻辑要足够直观，便于讲解。</w:t>
      </w:r>
    </w:p>
    <w:p>
      <w:r>
        <w:t>项目结构要清晰，便于短时间内完成报告与 PPT。</w:t>
      </w:r>
    </w:p>
    <w:p>
      <w:r>
        <w:t>• 项目结构要清晰，便于短时间内完成报告与 PPT。</w:t>
      </w:r>
    </w:p>
    <w:p>
      <w:r>
        <w:t>复杂度必须受控，避免在交付前失控。</w:t>
      </w:r>
    </w:p>
    <w:p>
      <w:r>
        <w:t>• 复杂度必须受控，避免在交付前失控。</w:t>
      </w:r>
    </w:p>
    <w:p/>
    <w:p>
      <w:pPr>
        <w:pStyle w:val="2"/>
      </w:pPr>
      <w:r>
        <w:t>3.3 交付性需求</w:t>
      </w:r>
    </w:p>
    <w:p/>
    <w:p>
      <w:r>
        <w:t>从课程提交角度，还必须满足：</w:t>
      </w:r>
    </w:p>
    <w:p/>
    <w:p>
      <w:r>
        <w:t>提供完整代码</w:t>
      </w:r>
    </w:p>
    <w:p>
      <w:r>
        <w:t>• 提供完整代码</w:t>
      </w:r>
    </w:p>
    <w:p>
      <w:r>
        <w:t>提供 PPT</w:t>
      </w:r>
    </w:p>
    <w:p>
      <w:r>
        <w:t>• 提供 PPT</w:t>
      </w:r>
    </w:p>
    <w:p>
      <w:r>
        <w:t>提供需求分析报告</w:t>
      </w:r>
    </w:p>
    <w:p>
      <w:r>
        <w:t>• 提供需求分析报告</w:t>
      </w:r>
    </w:p>
    <w:p>
      <w:r>
        <w:t>提供技术方案报告</w:t>
      </w:r>
    </w:p>
    <w:p>
      <w:r>
        <w:t>• 提供技术方案报告</w:t>
      </w:r>
    </w:p>
    <w:p>
      <w:r>
        <w:t>提供讲解视频</w:t>
      </w:r>
    </w:p>
    <w:p>
      <w:r>
        <w:t>• 提供讲解视频</w:t>
      </w:r>
    </w:p>
    <w:p/>
    <w:p>
      <w:r>
        <w:t>因此项目不能只关注代码实现，还必须同时兼顾文档和演示素材沉淀。</w:t>
      </w:r>
    </w:p>
    <w:p/>
    <w:p>
      <w:pPr>
        <w:pStyle w:val="2"/>
      </w:pPr>
      <w:r>
        <w:t>四、核心场景分析</w:t>
      </w:r>
    </w:p>
    <w:p/>
    <w:p>
      <w:pPr>
        <w:pStyle w:val="2"/>
      </w:pPr>
      <w:r>
        <w:t>4.1 环境场景</w:t>
      </w:r>
    </w:p>
    <w:p/>
    <w:p>
      <w:r>
        <w:t>本项目选择 Smallville 风格小镇作为演示环境，原因在于：</w:t>
      </w:r>
    </w:p>
    <w:p/>
    <w:p>
      <w:r>
        <w:t>结构清晰，适合地图展示</w:t>
      </w:r>
    </w:p>
    <w:p>
      <w:r>
        <w:t>• 结构清晰，适合地图展示</w:t>
      </w:r>
    </w:p>
    <w:p>
      <w:r>
        <w:t>地点有限，便于控制复杂度</w:t>
      </w:r>
    </w:p>
    <w:p>
      <w:r>
        <w:t>• 地点有限，便于控制复杂度</w:t>
      </w:r>
    </w:p>
    <w:p>
      <w:r>
        <w:t>容易设计相遇、传播和对话场景</w:t>
      </w:r>
    </w:p>
    <w:p>
      <w:r>
        <w:t>• 容易设计相遇、传播和对话场景</w:t>
      </w:r>
    </w:p>
    <w:p/>
    <w:p>
      <w:r>
        <w:t>当前系统中包含的典型地点有：</w:t>
      </w:r>
    </w:p>
    <w:p/>
    <w:p>
      <w:r>
        <w:t>Alice's Home</w:t>
      </w:r>
    </w:p>
    <w:p>
      <w:r>
        <w:t>• Alice's Home</w:t>
      </w:r>
    </w:p>
    <w:p>
      <w:r>
        <w:t>Johnson Park</w:t>
      </w:r>
    </w:p>
    <w:p>
      <w:r>
        <w:t>• Johnson Park</w:t>
      </w:r>
    </w:p>
    <w:p>
      <w:r>
        <w:t>Hobbs Cafe</w:t>
      </w:r>
    </w:p>
    <w:p>
      <w:r>
        <w:t>• Hobbs Cafe</w:t>
      </w:r>
    </w:p>
    <w:p>
      <w:r>
        <w:t>Town Square</w:t>
      </w:r>
    </w:p>
    <w:p>
      <w:r>
        <w:t>• Town Square</w:t>
      </w:r>
    </w:p>
    <w:p/>
    <w:p>
      <w:pPr>
        <w:pStyle w:val="2"/>
      </w:pPr>
      <w:r>
        <w:t>4.2 社交传播场景</w:t>
      </w:r>
    </w:p>
    <w:p/>
    <w:p>
      <w:r>
        <w:t>为了让系统更像论文中的社会性环境，而不是单个角色的行为模拟，本项目选择了“信息传播链”作为核心剧情：</w:t>
      </w:r>
    </w:p>
    <w:p/>
    <w:p>
      <w:r>
        <w:t>Alice 最初知道 evening gathering</w:t>
      </w:r>
    </w:p>
    <w:p>
      <w:r>
        <w:t>• Alice 最初知道 evening gathering</w:t>
      </w:r>
    </w:p>
    <w:p>
      <w:r>
        <w:t>Alice 在 cafe 将信息告诉 Bob</w:t>
      </w:r>
    </w:p>
    <w:p>
      <w:r>
        <w:t>• Alice 在 cafe 将信息告诉 Bob</w:t>
      </w:r>
    </w:p>
    <w:p>
      <w:r>
        <w:t>Bob 在 square 将信息告诉 Carol</w:t>
      </w:r>
    </w:p>
    <w:p>
      <w:r>
        <w:t>• Bob 在 square 将信息告诉 Carol</w:t>
      </w:r>
    </w:p>
    <w:p>
      <w:r>
        <w:t>多个角色掌握信息后形成 shared reflection</w:t>
      </w:r>
    </w:p>
    <w:p>
      <w:r>
        <w:t>• 多个角色掌握信息后形成 shared reflection</w:t>
      </w:r>
    </w:p>
    <w:p/>
    <w:p>
      <w:r>
        <w:t>这一场景具备三重价值：</w:t>
      </w:r>
    </w:p>
    <w:p/>
    <w:p>
      <w:r>
        <w:t>便于展示角色对话</w:t>
      </w:r>
    </w:p>
    <w:p>
      <w:r>
        <w:t>1. 便于展示角色对话</w:t>
      </w:r>
    </w:p>
    <w:p>
      <w:r>
        <w:t>便于展示记忆如何跨角色传播</w:t>
      </w:r>
    </w:p>
    <w:p>
      <w:r>
        <w:t>2. 便于展示记忆如何跨角色传播</w:t>
      </w:r>
    </w:p>
    <w:p>
      <w:r>
        <w:t>便于展示 reflection 的形成条件</w:t>
      </w:r>
    </w:p>
    <w:p>
      <w:r>
        <w:t>3. 便于展示 reflection 的形成条件</w:t>
      </w:r>
    </w:p>
    <w:p/>
    <w:p>
      <w:pPr>
        <w:pStyle w:val="2"/>
      </w:pPr>
      <w:r>
        <w:t>4.3 可解释行为场景</w:t>
      </w:r>
    </w:p>
    <w:p/>
    <w:p>
      <w:r>
        <w:t>课堂答辩时，老师通常不仅关注“系统有没有动”，还会问：</w:t>
      </w:r>
    </w:p>
    <w:p/>
    <w:p>
      <w:r>
        <w:rPr>
          <w:rFonts w:ascii="Consolas" w:hAnsi="Consolas"/>
        </w:rPr>
        <w:t>为什么这个角色现在会做这件事？</w:t>
      </w:r>
    </w:p>
    <w:p/>
    <w:p>
      <w:r>
        <w:t>因此本项目需要专门提供：</w:t>
      </w:r>
    </w:p>
    <w:p/>
    <w:p>
      <w:r>
        <w:t>当前 active plan</w:t>
      </w:r>
    </w:p>
    <w:p>
      <w:r>
        <w:t>• 当前 active plan</w:t>
      </w:r>
    </w:p>
    <w:p>
      <w:r>
        <w:t>当前检索到的记忆</w:t>
      </w:r>
    </w:p>
    <w:p>
      <w:r>
        <w:t>• 当前检索到的记忆</w:t>
      </w:r>
    </w:p>
    <w:p>
      <w:r>
        <w:t>当前 utterance</w:t>
      </w:r>
    </w:p>
    <w:p>
      <w:r>
        <w:t>• 当前 utterance</w:t>
      </w:r>
    </w:p>
    <w:p>
      <w:r>
        <w:t>当前 reasoning context</w:t>
      </w:r>
    </w:p>
    <w:p>
      <w:r>
        <w:t>• 当前 reasoning context</w:t>
      </w:r>
    </w:p>
    <w:p/>
    <w:p>
      <w:r>
        <w:t>这使得行为结果和其依据能够一一对应。</w:t>
      </w:r>
    </w:p>
    <w:p/>
    <w:p>
      <w:pPr>
        <w:pStyle w:val="2"/>
      </w:pPr>
      <w:r>
        <w:t>五、关键问题分析</w:t>
      </w:r>
    </w:p>
    <w:p/>
    <w:p>
      <w:pPr>
        <w:pStyle w:val="2"/>
      </w:pPr>
      <w:r>
        <w:t>5.1 如何避免做成纯脚本系统</w:t>
      </w:r>
    </w:p>
    <w:p/>
    <w:p>
      <w:r>
        <w:t>如果角色行为完全由固定剧情驱动，那么系统虽然“能演示”，但并不能体现 generative agents 的核心思想。</w:t>
      </w:r>
    </w:p>
    <w:p>
      <w:r>
        <w:t>因此必须保证：</w:t>
      </w:r>
    </w:p>
    <w:p/>
    <w:p>
      <w:r>
        <w:t>当前动作依赖于当前情境</w:t>
      </w:r>
    </w:p>
    <w:p>
      <w:r>
        <w:t>• 当前动作依赖于当前情境</w:t>
      </w:r>
    </w:p>
    <w:p>
      <w:r>
        <w:t>当前动作依赖于检索出的记忆</w:t>
      </w:r>
    </w:p>
    <w:p>
      <w:r>
        <w:t>• 当前动作依赖于检索出的记忆</w:t>
      </w:r>
    </w:p>
    <w:p>
      <w:r>
        <w:t>当前系统存在 reflection 层</w:t>
      </w:r>
    </w:p>
    <w:p>
      <w:r>
        <w:t>• 当前系统存在 reflection 层</w:t>
      </w:r>
    </w:p>
    <w:p/>
    <w:p>
      <w:pPr>
        <w:pStyle w:val="2"/>
      </w:pPr>
      <w:r>
        <w:t>5.2 如何控制工程规模</w:t>
      </w:r>
    </w:p>
    <w:p/>
    <w:p>
      <w:r>
        <w:t>论文原始系统具有更大规模的人物和更长周期的社会演化，这在课程作业中成本过高。</w:t>
      </w:r>
    </w:p>
    <w:p>
      <w:r>
        <w:t>因此必须主动收缩范围：</w:t>
      </w:r>
    </w:p>
    <w:p/>
    <w:p>
      <w:r>
        <w:t>角色数降低到 3 个</w:t>
      </w:r>
    </w:p>
    <w:p>
      <w:r>
        <w:t>• 角色数降低到 3 个</w:t>
      </w:r>
    </w:p>
    <w:p>
      <w:r>
        <w:t>地点数降低到 4 个</w:t>
      </w:r>
    </w:p>
    <w:p>
      <w:r>
        <w:t>• 地点数降低到 4 个</w:t>
      </w:r>
    </w:p>
    <w:p>
      <w:r>
        <w:t>检索机制采用轻量规则打分</w:t>
      </w:r>
    </w:p>
    <w:p>
      <w:r>
        <w:t>• 检索机制采用轻量规则打分</w:t>
      </w:r>
    </w:p>
    <w:p>
      <w:r>
        <w:t>演示链设计为一条稳定可控的信息传播线</w:t>
      </w:r>
    </w:p>
    <w:p>
      <w:r>
        <w:t>• 演示链设计为一条稳定可控的信息传播线</w:t>
      </w:r>
    </w:p>
    <w:p/>
    <w:p>
      <w:pPr>
        <w:pStyle w:val="2"/>
      </w:pPr>
      <w:r>
        <w:t>5.3 如何兼顾“像大模型系统”和“能稳定演示”</w:t>
      </w:r>
    </w:p>
    <w:p/>
    <w:p>
      <w:r>
        <w:t>如果所有行为都完全依赖外部 API，则演示容易受网络影响。</w:t>
      </w:r>
    </w:p>
    <w:p>
      <w:r>
        <w:t>如果完全不调用模型，则缺少课程中的大模型特色。</w:t>
      </w:r>
    </w:p>
    <w:p>
      <w:r>
        <w:t>因此最合理的需求解读是：</w:t>
      </w:r>
    </w:p>
    <w:p/>
    <w:p>
      <w:r>
        <w:t>支持大模型接口</w:t>
      </w:r>
    </w:p>
    <w:p>
      <w:r>
        <w:t>• 支持大模型接口</w:t>
      </w:r>
    </w:p>
    <w:p>
      <w:r>
        <w:t>允许无 key 时 fallback 稳定运行</w:t>
      </w:r>
    </w:p>
    <w:p>
      <w:r>
        <w:t>• 允许无 key 时 fallback 稳定运行</w:t>
      </w:r>
    </w:p>
    <w:p/>
    <w:p>
      <w:pPr>
        <w:pStyle w:val="2"/>
      </w:pPr>
      <w:r>
        <w:t>六、项目范围界定</w:t>
      </w:r>
    </w:p>
    <w:p/>
    <w:p>
      <w:pPr>
        <w:pStyle w:val="2"/>
      </w:pPr>
      <w:r>
        <w:t>6.1 纳入范围</w:t>
      </w:r>
    </w:p>
    <w:p/>
    <w:p>
      <w:r>
        <w:t>本项目纳入范围的内容包括：</w:t>
      </w:r>
    </w:p>
    <w:p/>
    <w:p>
      <w:r>
        <w:t>小镇地图可视化</w:t>
      </w:r>
    </w:p>
    <w:p>
      <w:r>
        <w:t>• 小镇地图可视化</w:t>
      </w:r>
    </w:p>
    <w:p>
      <w:r>
        <w:t>3 个 NPC</w:t>
      </w:r>
    </w:p>
    <w:p>
      <w:r>
        <w:t>• 3 个 NPC</w:t>
      </w:r>
    </w:p>
    <w:p>
      <w:r>
        <w:t>时间推进</w:t>
      </w:r>
    </w:p>
    <w:p>
      <w:r>
        <w:t>• 时间推进</w:t>
      </w:r>
    </w:p>
    <w:p>
      <w:r>
        <w:t>计划驱动移动</w:t>
      </w:r>
    </w:p>
    <w:p>
      <w:r>
        <w:t>• 计划驱动移动</w:t>
      </w:r>
    </w:p>
    <w:p>
      <w:r>
        <w:t>记忆记录与检索</w:t>
      </w:r>
    </w:p>
    <w:p>
      <w:r>
        <w:t>• 记忆记录与检索</w:t>
      </w:r>
    </w:p>
    <w:p>
      <w:r>
        <w:t>对话传播</w:t>
      </w:r>
    </w:p>
    <w:p>
      <w:r>
        <w:t>• 对话传播</w:t>
      </w:r>
    </w:p>
    <w:p>
      <w:r>
        <w:t>reflection 生成</w:t>
      </w:r>
    </w:p>
    <w:p>
      <w:r>
        <w:t>• reflection 生成</w:t>
      </w:r>
    </w:p>
    <w:p>
      <w:r>
        <w:t>reasoning context 展示</w:t>
      </w:r>
    </w:p>
    <w:p>
      <w:r>
        <w:t>• reasoning context 展示</w:t>
      </w:r>
    </w:p>
    <w:p/>
    <w:p>
      <w:pPr>
        <w:pStyle w:val="2"/>
      </w:pPr>
      <w:r>
        <w:t>6.2 不纳入范围</w:t>
      </w:r>
    </w:p>
    <w:p/>
    <w:p>
      <w:r>
        <w:t>本项目不纳入范围的内容包括：</w:t>
      </w:r>
    </w:p>
    <w:p/>
    <w:p>
      <w:r>
        <w:t>论文级大规模 NPC 数量</w:t>
      </w:r>
    </w:p>
    <w:p>
      <w:r>
        <w:t>• 论文级大规模 NPC 数量</w:t>
      </w:r>
    </w:p>
    <w:p>
      <w:r>
        <w:t>多天长期仿真</w:t>
      </w:r>
    </w:p>
    <w:p>
      <w:r>
        <w:t>• 多天长期仿真</w:t>
      </w:r>
    </w:p>
    <w:p>
      <w:r>
        <w:t>多模态输入</w:t>
      </w:r>
    </w:p>
    <w:p>
      <w:r>
        <w:t>• 多模态输入</w:t>
      </w:r>
    </w:p>
    <w:p>
      <w:r>
        <w:t>强化学习</w:t>
      </w:r>
    </w:p>
    <w:p>
      <w:r>
        <w:t>• 强化学习</w:t>
      </w:r>
    </w:p>
    <w:p>
      <w:r>
        <w:t>复杂向量数据库</w:t>
      </w:r>
    </w:p>
    <w:p>
      <w:r>
        <w:t>• 复杂向量数据库</w:t>
      </w:r>
    </w:p>
    <w:p>
      <w:r>
        <w:t>论文原始实验指标的严格复现</w:t>
      </w:r>
    </w:p>
    <w:p>
      <w:r>
        <w:t>• 论文原始实验指标的严格复现</w:t>
      </w:r>
    </w:p>
    <w:p/>
    <w:p>
      <w:pPr>
        <w:pStyle w:val="2"/>
      </w:pPr>
      <w:r>
        <w:t>6.3 范围控制的必要性</w:t>
      </w:r>
    </w:p>
    <w:p/>
    <w:p>
      <w:r>
        <w:t>这一范围划分并不是“做少了”，而是为了在课程作业时限内把最关键的机制做扎实。</w:t>
      </w:r>
    </w:p>
    <w:p>
      <w:r>
        <w:t>从交付角度看，这样的取舍比盲目扩功能更合理。</w:t>
      </w:r>
    </w:p>
    <w:p/>
    <w:p>
      <w:pPr>
        <w:pStyle w:val="2"/>
      </w:pPr>
      <w:r>
        <w:t>七、当前系统与需求的对应关系</w:t>
      </w:r>
    </w:p>
    <w:p/>
    <w:p>
      <w:pPr>
        <w:pStyle w:val="2"/>
      </w:pPr>
      <w:r>
        <w:t>7.1 代码层实现对应</w:t>
      </w:r>
    </w:p>
    <w:p/>
    <w:p>
      <w:r>
        <w:t>当前代码已经具备以下对应关系：</w:t>
      </w:r>
    </w:p>
    <w:p/>
    <w:p>
      <w:r>
        <w:t>world tick 与调度：`simulation.py`</w:t>
      </w:r>
    </w:p>
    <w:p>
      <w:r>
        <w:t>• world tick 与调度：`simulation.py`</w:t>
      </w:r>
    </w:p>
    <w:p>
      <w:r>
        <w:t>cognition 层：`cognition.py`</w:t>
      </w:r>
    </w:p>
    <w:p>
      <w:r>
        <w:t>• cognition 层：`cognition.py`</w:t>
      </w:r>
    </w:p>
    <w:p>
      <w:r>
        <w:t>数据结构：`models.py`</w:t>
      </w:r>
    </w:p>
    <w:p>
      <w:r>
        <w:t>• 数据结构：`models.py`</w:t>
      </w:r>
    </w:p>
    <w:p>
      <w:r>
        <w:t>prompt 模板：`prompt_templates.py`</w:t>
      </w:r>
    </w:p>
    <w:p>
      <w:r>
        <w:t>• prompt 模板：`prompt_templates.py`</w:t>
      </w:r>
    </w:p>
    <w:p>
      <w:r>
        <w:t>前端状态面板：`Sidebar.tsx`</w:t>
      </w:r>
    </w:p>
    <w:p>
      <w:r>
        <w:t>• 前端状态面板：`Sidebar.tsx`</w:t>
      </w:r>
    </w:p>
    <w:p>
      <w:r>
        <w:t>地图可视化：`TownMap.tsx`</w:t>
      </w:r>
    </w:p>
    <w:p>
      <w:r>
        <w:t>• 地图可视化：`TownMap.tsx`</w:t>
      </w:r>
    </w:p>
    <w:p/>
    <w:p>
      <w:pPr>
        <w:pStyle w:val="2"/>
      </w:pPr>
      <w:r>
        <w:t>7.2 已形成的展示证据</w:t>
      </w:r>
    </w:p>
    <w:p/>
    <w:p>
      <w:r>
        <w:t>当前项目已经形成以下可展示证据：</w:t>
      </w:r>
    </w:p>
    <w:p/>
    <w:p>
      <w:r>
        <w:t>主界面截图</w:t>
      </w:r>
    </w:p>
    <w:p>
      <w:r>
        <w:t>• 主界面截图</w:t>
      </w:r>
    </w:p>
    <w:p>
      <w:r>
        <w:t>reasoning 面板截图</w:t>
      </w:r>
    </w:p>
    <w:p>
      <w:r>
        <w:t>• reasoning 面板截图</w:t>
      </w:r>
    </w:p>
    <w:p>
      <w:r>
        <w:t>传播链事件日志</w:t>
      </w:r>
    </w:p>
    <w:p>
      <w:r>
        <w:t>• 传播链事件日志</w:t>
      </w:r>
    </w:p>
    <w:p>
      <w:r>
        <w:t>反思生成结果</w:t>
      </w:r>
    </w:p>
    <w:p>
      <w:r>
        <w:t>• 反思生成结果</w:t>
      </w:r>
    </w:p>
    <w:p>
      <w:r>
        <w:t>25 页 PPT 初稿</w:t>
      </w:r>
    </w:p>
    <w:p>
      <w:r>
        <w:t>• 25 页 PPT 初稿</w:t>
      </w:r>
    </w:p>
    <w:p>
      <w:r>
        <w:t>10 分钟讲解脚本</w:t>
      </w:r>
    </w:p>
    <w:p>
      <w:r>
        <w:t>• 10 分钟讲解脚本</w:t>
      </w:r>
    </w:p>
    <w:p/>
    <w:p>
      <w:pPr>
        <w:pStyle w:val="2"/>
      </w:pPr>
      <w:r>
        <w:t>7.3 插图建议</w:t>
      </w:r>
    </w:p>
    <w:p/>
    <w:p>
      <w:r>
        <w:t>此处建议在最终 Word/PDF 版本中插入下列图示：</w:t>
      </w:r>
    </w:p>
    <w:p/>
    <w:p>
      <w:r>
        <w:t>**图 1 系统主界面截图**</w:t>
      </w:r>
    </w:p>
    <w:p>
      <w:r>
        <w:t>![系统总览](E:\demo\buaa\suanfa\three\submission_docs\screenshots\01_overview.png)</w:t>
      </w:r>
    </w:p>
    <w:p/>
    <w:p>
      <w:r>
        <w:t>**图 2 Agent 解释面板截图**</w:t>
      </w:r>
    </w:p>
    <w:p>
      <w:r>
        <w:t>![解释面板](E:\demo\buaa\suanfa\three\submission_docs\screenshots\03_reasoning_crop.png)</w:t>
      </w:r>
    </w:p>
    <w:p/>
    <w:p>
      <w:pPr>
        <w:pStyle w:val="2"/>
      </w:pPr>
      <w:r>
        <w:t>八、验收标准分析</w:t>
      </w:r>
    </w:p>
    <w:p/>
    <w:p>
      <w:r>
        <w:t>从课程作业展示的视角，项目是否完成可以用以下标准判断：</w:t>
      </w:r>
    </w:p>
    <w:p/>
    <w:p>
      <w:r>
        <w:t>系统能正常启动并展示地图与多个 NPC。</w:t>
      </w:r>
    </w:p>
    <w:p>
      <w:r>
        <w:t>1. 系统能正常启动并展示地图与多个 NPC。</w:t>
      </w:r>
    </w:p>
    <w:p>
      <w:r>
        <w:t>NPC 能按计划随时间推进而变化位置与动作。</w:t>
      </w:r>
    </w:p>
    <w:p>
      <w:r>
        <w:t>2. NPC 能按计划随时间推进而变化位置与动作。</w:t>
      </w:r>
    </w:p>
    <w:p>
      <w:r>
        <w:t>系统能展示当前记忆、检索结果和 reasoning context。</w:t>
      </w:r>
    </w:p>
    <w:p>
      <w:r>
        <w:t>3. 系统能展示当前记忆、检索结果和 reasoning context。</w:t>
      </w:r>
    </w:p>
    <w:p>
      <w:r>
        <w:t>至少有一条完整的信息传播链。</w:t>
      </w:r>
    </w:p>
    <w:p>
      <w:r>
        <w:t>4. 至少有一条完整的信息传播链。</w:t>
      </w:r>
    </w:p>
    <w:p>
      <w:r>
        <w:t>能形成 reflection。</w:t>
      </w:r>
    </w:p>
    <w:p>
      <w:r>
        <w:t>5. 能形成 reflection。</w:t>
      </w:r>
    </w:p>
    <w:p>
      <w:r>
        <w:t>能支撑 PPT、报告和视频讲解。</w:t>
      </w:r>
    </w:p>
    <w:p>
      <w:r>
        <w:t>6. 能支撑 PPT、报告和视频讲解。</w:t>
      </w:r>
    </w:p>
    <w:p/>
    <w:p>
      <w:r>
        <w:t>只要满足以上条件，项目就已经具备较强的课程交付能力。</w:t>
      </w:r>
    </w:p>
    <w:p/>
    <w:p>
      <w:pPr>
        <w:pStyle w:val="2"/>
      </w:pPr>
      <w:r>
        <w:t>九、结论</w:t>
      </w:r>
    </w:p>
    <w:p/>
    <w:p>
      <w:r>
        <w:t>通过需求分析可以看出，本项目本质上是一个“受时间限制的论文机制压缩复现问题”。</w:t>
      </w:r>
    </w:p>
    <w:p>
      <w:r>
        <w:t>其成功标准不是是否达到论文级复杂度，而是能否在有限时间内构建一个：</w:t>
      </w:r>
    </w:p>
    <w:p/>
    <w:p>
      <w:r>
        <w:t>可运行</w:t>
      </w:r>
    </w:p>
    <w:p>
      <w:r>
        <w:t>• 可运行</w:t>
      </w:r>
    </w:p>
    <w:p>
      <w:r>
        <w:t>可解释</w:t>
      </w:r>
    </w:p>
    <w:p>
      <w:r>
        <w:t>• 可解释</w:t>
      </w:r>
    </w:p>
    <w:p>
      <w:r>
        <w:t>可演示</w:t>
      </w:r>
    </w:p>
    <w:p>
      <w:r>
        <w:t>• 可演示</w:t>
      </w:r>
    </w:p>
    <w:p>
      <w:r>
        <w:t>可成文</w:t>
      </w:r>
    </w:p>
    <w:p>
      <w:r>
        <w:t>• 可成文</w:t>
      </w:r>
    </w:p>
    <w:p>
      <w:r>
        <w:t>可交付</w:t>
      </w:r>
    </w:p>
    <w:p>
      <w:r>
        <w:t>• 可交付</w:t>
      </w:r>
    </w:p>
    <w:p/>
    <w:p>
      <w:r>
        <w:t>的最小完整机制系统。</w:t>
      </w:r>
    </w:p>
    <w:p/>
    <w:p>
      <w:r>
        <w:t>因此，本项目当前采用的路线是合理且必要的：</w:t>
      </w:r>
    </w:p>
    <w:p>
      <w:r>
        <w:rPr>
          <w:rFonts w:ascii="Consolas" w:hAnsi="Consolas"/>
        </w:rPr>
        <w:t>优先复刻核心闭环，再围绕交付要求组织代码、PPT、报告与视频材料。</w:t>
      </w:r>
    </w:p>
    <w:p/>
    <w:p>
      <w:pPr>
        <w:pStyle w:val="2"/>
      </w:pPr>
      <w:r>
        <w:t>参考文献</w:t>
      </w:r>
    </w:p>
    <w:p/>
    <w:p>
      <w:r>
        <w:t>[1] Park, J. S., O'Brien, J., Cai, C. J., Morris, M. R., Liang, P., &amp; Bernstein, M. S. Generative Agents: Interactive Simulacra of Human Behavior.</w:t>
      </w:r>
    </w:p>
    <w:p>
      <w:r>
        <w:t>[2] OpenAI API Documentation.</w:t>
      </w:r>
    </w:p>
    <w:p>
      <w:r>
        <w:t>[3] 课程作业提交模板与示例材料。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1B7B5810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DD957F8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basedOn w:val="14"/>
    <w:qFormat/>
    <w:uiPriority w:val="0"/>
    <w:rPr>
      <w:i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WWO_wpscloud_20251119194033-e37bccecd3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2025-12-15T15:27:34Z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2052-12.9.0.24013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CC0B9333FCF5024C66B83F69BD6D63B1_43</vt:lpwstr>
  </property>
</Properties>
</file>